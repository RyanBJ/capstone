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C8127" w14:textId="77777777" w:rsidR="002C79E6" w:rsidRPr="007E6C41" w:rsidRDefault="002C79E6" w:rsidP="002C79E6"/>
    <w:p w14:paraId="1D93A20B" w14:textId="77777777" w:rsidR="002C79E6" w:rsidRPr="007E6C41" w:rsidRDefault="002C79E6" w:rsidP="002C79E6"/>
    <w:p w14:paraId="43BC308D" w14:textId="77777777" w:rsidR="002C79E6" w:rsidRPr="007E6C41" w:rsidRDefault="002C79E6" w:rsidP="002C79E6"/>
    <w:p w14:paraId="259F5FAD" w14:textId="77777777" w:rsidR="002C79E6" w:rsidRPr="007E6C41" w:rsidRDefault="002C79E6" w:rsidP="002C79E6"/>
    <w:p w14:paraId="6E262A24" w14:textId="77777777" w:rsidR="002C79E6" w:rsidRPr="007E6C41" w:rsidRDefault="002C79E6" w:rsidP="002C79E6"/>
    <w:p w14:paraId="492B8D0E" w14:textId="031E4731" w:rsidR="6A36C4BF" w:rsidRDefault="00F20C38" w:rsidP="00F20C38">
      <w:pPr>
        <w:pStyle w:val="TitlePageHeadingBold"/>
      </w:pPr>
      <w:r>
        <w:t xml:space="preserve">Written Assignment Unit </w:t>
      </w:r>
      <w:r w:rsidR="00EB5E81">
        <w:t>5</w:t>
      </w:r>
    </w:p>
    <w:p w14:paraId="26CF342B" w14:textId="77777777" w:rsidR="201D26C8" w:rsidRDefault="201D26C8" w:rsidP="002C79E6">
      <w:pPr>
        <w:pStyle w:val="Subtitle"/>
        <w:rPr>
          <w:szCs w:val="24"/>
        </w:rPr>
      </w:pPr>
    </w:p>
    <w:p w14:paraId="57F3AF94" w14:textId="41D03385" w:rsidR="00DD057C" w:rsidRPr="00DD057C" w:rsidRDefault="00DD057C" w:rsidP="00DD057C">
      <w:pPr>
        <w:pStyle w:val="TitlePageHeading"/>
      </w:pPr>
      <w:r>
        <w:t>Ryan Bains-Jordan</w:t>
      </w:r>
    </w:p>
    <w:p w14:paraId="0B0082EF" w14:textId="77777777" w:rsidR="002C79E6" w:rsidRPr="007E6C41" w:rsidRDefault="007E6C41" w:rsidP="007E6C41">
      <w:pPr>
        <w:pStyle w:val="TitlePageHeading"/>
      </w:pPr>
      <w:r>
        <w:t>University of the People</w:t>
      </w:r>
    </w:p>
    <w:p w14:paraId="2DABB59C" w14:textId="5704C7BB" w:rsidR="002C79E6" w:rsidRPr="007E6C41" w:rsidRDefault="007E6C41" w:rsidP="007E6C41">
      <w:pPr>
        <w:pStyle w:val="TitlePageHeading"/>
      </w:pPr>
      <w:r>
        <w:t>MSIT</w:t>
      </w:r>
      <w:r w:rsidR="00F20C38">
        <w:t>-5910</w:t>
      </w:r>
      <w:r>
        <w:t>:</w:t>
      </w:r>
      <w:r w:rsidR="002C79E6" w:rsidRPr="007E6C41">
        <w:t xml:space="preserve"> </w:t>
      </w:r>
      <w:r w:rsidR="00F20C38">
        <w:t>Capstone</w:t>
      </w:r>
    </w:p>
    <w:p w14:paraId="2F62F0A6" w14:textId="24337AE5" w:rsidR="002C79E6" w:rsidRPr="007E6C41" w:rsidRDefault="008E10E4" w:rsidP="007E6C41">
      <w:pPr>
        <w:pStyle w:val="TitlePageHeading"/>
      </w:pPr>
      <w:r>
        <w:t>Dr. Shabia Shabir</w:t>
      </w:r>
    </w:p>
    <w:p w14:paraId="01B6D505" w14:textId="7003CE7D" w:rsidR="201D26C8" w:rsidRPr="007E6C41" w:rsidRDefault="00F15926" w:rsidP="007E6C41">
      <w:pPr>
        <w:pStyle w:val="TitlePageHeading"/>
      </w:pPr>
      <w:r>
        <w:t>May</w:t>
      </w:r>
      <w:r w:rsidR="00842DE9">
        <w:t xml:space="preserve"> </w:t>
      </w:r>
      <w:r w:rsidR="00F20332">
        <w:t>13</w:t>
      </w:r>
      <w:r w:rsidR="00842DE9">
        <w:t>, 2026</w:t>
      </w:r>
    </w:p>
    <w:p w14:paraId="5E16C395" w14:textId="77777777" w:rsidR="201D26C8" w:rsidRPr="007E6C41" w:rsidRDefault="201D26C8" w:rsidP="014CA2B6">
      <w:pPr>
        <w:pStyle w:val="TitlePageHeading"/>
        <w:rPr>
          <w:rFonts w:ascii="Calibri" w:eastAsia="Calibri" w:hAnsi="Calibri" w:cs="Calibri"/>
        </w:rPr>
      </w:pPr>
    </w:p>
    <w:p w14:paraId="2A5A0FC3" w14:textId="77777777" w:rsidR="201D26C8" w:rsidRPr="007E6C41" w:rsidRDefault="201D26C8" w:rsidP="014CA2B6">
      <w:pPr>
        <w:pStyle w:val="TitlePageHeading"/>
        <w:rPr>
          <w:rFonts w:ascii="Calibri" w:eastAsia="Calibri" w:hAnsi="Calibri" w:cs="Calibri"/>
        </w:rPr>
      </w:pPr>
    </w:p>
    <w:p w14:paraId="5C1B7425" w14:textId="77777777" w:rsidR="201D26C8" w:rsidRPr="007E6C41" w:rsidRDefault="201D26C8" w:rsidP="014CA2B6">
      <w:pPr>
        <w:pStyle w:val="TitlePageHeading"/>
        <w:rPr>
          <w:rFonts w:ascii="Calibri" w:eastAsia="Calibri" w:hAnsi="Calibri" w:cs="Calibri"/>
        </w:rPr>
      </w:pPr>
    </w:p>
    <w:p w14:paraId="24439426" w14:textId="77777777" w:rsidR="201D26C8" w:rsidRPr="007E6C41" w:rsidRDefault="201D26C8" w:rsidP="014CA2B6">
      <w:pPr>
        <w:pStyle w:val="TitlePageHeading"/>
        <w:rPr>
          <w:rFonts w:ascii="Calibri" w:eastAsia="Calibri" w:hAnsi="Calibri" w:cs="Calibri"/>
        </w:rPr>
      </w:pPr>
    </w:p>
    <w:p w14:paraId="4F972E13" w14:textId="77777777" w:rsidR="201D26C8" w:rsidRPr="007E6C41" w:rsidRDefault="201D26C8" w:rsidP="014CA2B6">
      <w:pPr>
        <w:pStyle w:val="TitlePageHeading"/>
        <w:rPr>
          <w:rFonts w:ascii="Calibri" w:eastAsia="Calibri" w:hAnsi="Calibri" w:cs="Calibri"/>
        </w:rPr>
      </w:pPr>
    </w:p>
    <w:p w14:paraId="75CF788C" w14:textId="77777777" w:rsidR="201D26C8" w:rsidRPr="007E6C41" w:rsidRDefault="201D26C8" w:rsidP="014CA2B6">
      <w:pPr>
        <w:pStyle w:val="TitlePageHeading"/>
        <w:rPr>
          <w:rFonts w:ascii="Calibri" w:eastAsia="Calibri" w:hAnsi="Calibri" w:cs="Calibri"/>
        </w:rPr>
      </w:pPr>
    </w:p>
    <w:p w14:paraId="33509769" w14:textId="77777777" w:rsidR="201D26C8" w:rsidRPr="007E6C41" w:rsidRDefault="201D26C8" w:rsidP="014CA2B6">
      <w:pPr>
        <w:pStyle w:val="TitlePageHeading"/>
        <w:rPr>
          <w:rFonts w:ascii="Calibri" w:eastAsia="Calibri" w:hAnsi="Calibri" w:cs="Calibri"/>
        </w:rPr>
      </w:pPr>
    </w:p>
    <w:p w14:paraId="35CD570F" w14:textId="77777777" w:rsidR="000D4642" w:rsidRPr="007E6C41" w:rsidRDefault="000D4642">
      <w:pPr>
        <w:rPr>
          <w:rFonts w:ascii="Calibri" w:eastAsia="Calibri" w:hAnsi="Calibri" w:cs="Calibri"/>
        </w:rPr>
      </w:pPr>
      <w:r w:rsidRPr="007E6C41">
        <w:rPr>
          <w:rFonts w:ascii="Calibri" w:eastAsia="Calibri" w:hAnsi="Calibri" w:cs="Calibri"/>
        </w:rPr>
        <w:br w:type="page"/>
      </w:r>
    </w:p>
    <w:p w14:paraId="2191B1F8" w14:textId="22B0DDD6" w:rsidR="00A417C1" w:rsidRDefault="00842DE9" w:rsidP="00B863FB">
      <w:pPr>
        <w:pStyle w:val="SectionTitle"/>
      </w:pPr>
      <w:r>
        <w:lastRenderedPageBreak/>
        <w:t xml:space="preserve">Written Assignment Unit </w:t>
      </w:r>
      <w:r w:rsidR="00396C05">
        <w:t>5</w:t>
      </w:r>
    </w:p>
    <w:p w14:paraId="5119FCC0" w14:textId="231C7609" w:rsidR="0070314B" w:rsidRPr="0070314B" w:rsidRDefault="0070314B" w:rsidP="0070314B">
      <w:pPr>
        <w:pStyle w:val="Heading1"/>
      </w:pPr>
      <w:r>
        <w:t>Part A: Core Logic Implementation and Output Validation</w:t>
      </w:r>
    </w:p>
    <w:p w14:paraId="571278AC" w14:textId="3C2E687F" w:rsidR="00396C05" w:rsidRDefault="00A93A00" w:rsidP="00396C05">
      <w:r>
        <w:t xml:space="preserve">The </w:t>
      </w:r>
      <w:r w:rsidR="00C162FB">
        <w:t>main objective</w:t>
      </w:r>
      <w:r>
        <w:t xml:space="preserve"> of Power Plant Fitness </w:t>
      </w:r>
      <w:r w:rsidR="00340C79">
        <w:t>is</w:t>
      </w:r>
      <w:r>
        <w:t xml:space="preserve"> to encourage member retention and </w:t>
      </w:r>
      <w:r w:rsidR="000D6BA2">
        <w:t>sustain</w:t>
      </w:r>
      <w:r w:rsidR="00D62999">
        <w:t xml:space="preserve"> healthy habits by providing a framework </w:t>
      </w:r>
      <w:r w:rsidR="00340C79">
        <w:t>that incentivizes participation and rewards</w:t>
      </w:r>
      <w:r w:rsidR="00897189">
        <w:t xml:space="preserve"> effort.</w:t>
      </w:r>
      <w:r w:rsidR="00F8077D">
        <w:t xml:space="preserve"> To make that process fair and ethical for everyone,</w:t>
      </w:r>
      <w:r w:rsidR="00511AD9">
        <w:t xml:space="preserve"> the reward system </w:t>
      </w:r>
      <w:r w:rsidR="0046731F">
        <w:t>uses a normalization algorithm to calculate the appropriate reward based on the level of effort and the consistency the user has shown at the gym.</w:t>
      </w:r>
      <w:r w:rsidR="00D62999">
        <w:t xml:space="preserve"> </w:t>
      </w:r>
      <w:r w:rsidR="0095357A">
        <w:t xml:space="preserve">The algorithm directly supports the </w:t>
      </w:r>
      <w:r w:rsidR="00912E88">
        <w:t>project's</w:t>
      </w:r>
      <w:r w:rsidR="0095357A">
        <w:t xml:space="preserve"> central objective of ensuring that the reward system is fair, transparent, and aligned with the gym’s primary business </w:t>
      </w:r>
      <w:r w:rsidR="00920B37">
        <w:t>goal: keeping</w:t>
      </w:r>
      <w:r w:rsidR="00045ED3">
        <w:t xml:space="preserve"> </w:t>
      </w:r>
      <w:r w:rsidR="00A03C91">
        <w:t xml:space="preserve">users </w:t>
      </w:r>
      <w:r w:rsidR="00663E1C">
        <w:t>engaged</w:t>
      </w:r>
      <w:r w:rsidR="00920B37">
        <w:t>. The</w:t>
      </w:r>
      <w:r w:rsidR="00663E1C">
        <w:t xml:space="preserve"> rewards generated by the exercise machine feed into a reward loop that provides challenges, goals, and recognition of effort to satisfy and motivate. It should feel like winning a game</w:t>
      </w:r>
      <w:r w:rsidR="00D4118B">
        <w:t xml:space="preserve"> (Roy, 2025)</w:t>
      </w:r>
      <w:r w:rsidR="00663E1C">
        <w:t>.</w:t>
      </w:r>
    </w:p>
    <w:p w14:paraId="37C252FB" w14:textId="15588B31" w:rsidR="007A270F" w:rsidRDefault="0070314B" w:rsidP="00A53E40">
      <w:r>
        <w:t>The current i</w:t>
      </w:r>
      <w:r w:rsidR="00056C52">
        <w:t xml:space="preserve">mplementation accepts three inputs per session: the </w:t>
      </w:r>
      <w:r w:rsidR="0019463E">
        <w:t xml:space="preserve">session's current wattage output, the rolling 30-day window used to determine how to reward members based on </w:t>
      </w:r>
      <w:r w:rsidR="00771743">
        <w:t>the number of days in</w:t>
      </w:r>
      <w:r w:rsidR="0019463E">
        <w:t xml:space="preserve"> the month they attended, and the </w:t>
      </w:r>
      <w:r w:rsidR="00350DCB">
        <w:t>member’s total lifetime session count</w:t>
      </w:r>
      <w:r w:rsidR="006A0DAC">
        <w:t>.</w:t>
      </w:r>
      <w:r w:rsidR="00A114A2">
        <w:t xml:space="preserve"> From these, it calculates a consistency bonus of up to 10% applied on top of the member’s guaranteed base credit.</w:t>
      </w:r>
      <w:r w:rsidR="00BC60F4">
        <w:t xml:space="preserve"> The idea is to encourage those to keep coming back to the gym rather than </w:t>
      </w:r>
      <w:r w:rsidR="00D54E0F">
        <w:t xml:space="preserve">focus all their engagement </w:t>
      </w:r>
      <w:proofErr w:type="gramStart"/>
      <w:r w:rsidR="00D54E0F">
        <w:t>in</w:t>
      </w:r>
      <w:proofErr w:type="gramEnd"/>
      <w:r w:rsidR="00D54E0F">
        <w:t xml:space="preserve"> few isolated sessions</w:t>
      </w:r>
      <w:r w:rsidR="00B040AB">
        <w:t xml:space="preserve"> by incentivizing higher rewards for consistency. The bonuses applied after each session </w:t>
      </w:r>
      <w:r w:rsidR="002B485D">
        <w:t xml:space="preserve">help keep momentum alive by </w:t>
      </w:r>
      <w:r w:rsidR="00D04CEA">
        <w:t xml:space="preserve">providing positive </w:t>
      </w:r>
      <w:r w:rsidR="00AF683A">
        <w:t>reinforcement for consistent effort, allowing the user to sense that continued motion is more important than a single</w:t>
      </w:r>
      <w:r w:rsidR="005C38F8">
        <w:t xml:space="preserve"> isolated high point (</w:t>
      </w:r>
      <w:r w:rsidR="007A270F">
        <w:t>Alex, 2026).</w:t>
      </w:r>
    </w:p>
    <w:p w14:paraId="41D7CF72" w14:textId="77777777" w:rsidR="00A53E40" w:rsidRDefault="00A53E40">
      <w:r>
        <w:rPr>
          <w:b/>
          <w:bCs/>
        </w:rPr>
        <w:br w:type="page"/>
      </w:r>
    </w:p>
    <w:tbl>
      <w:tblPr>
        <w:tblStyle w:val="CodeBlock"/>
        <w:tblW w:w="0" w:type="auto"/>
        <w:tblLook w:val="04A0" w:firstRow="1" w:lastRow="0" w:firstColumn="1" w:lastColumn="0" w:noHBand="0" w:noVBand="1"/>
      </w:tblPr>
      <w:tblGrid>
        <w:gridCol w:w="9344"/>
      </w:tblGrid>
      <w:tr w:rsidR="00771743" w14:paraId="5E118693" w14:textId="77777777" w:rsidTr="00AF683A">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50" w:type="dxa"/>
          </w:tcPr>
          <w:p w14:paraId="432E30C3" w14:textId="00E08EED" w:rsidR="00771743" w:rsidRDefault="006D7289" w:rsidP="008154F4">
            <w:pPr>
              <w:pStyle w:val="CodeBoxTitle"/>
            </w:pPr>
            <w:r>
              <w:lastRenderedPageBreak/>
              <w:t>watt_calculator</w:t>
            </w:r>
            <w:r w:rsidR="00771743">
              <w:t>.py</w:t>
            </w:r>
          </w:p>
        </w:tc>
      </w:tr>
      <w:tr w:rsidR="00771743" w14:paraId="6CE2B7AE" w14:textId="77777777" w:rsidTr="00AF683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50" w:type="dxa"/>
          </w:tcPr>
          <w:p w14:paraId="746CAD77" w14:textId="77777777" w:rsidR="006D7289" w:rsidRPr="006D7289" w:rsidRDefault="006D7289" w:rsidP="00AF683A">
            <w:pPr>
              <w:shd w:val="clear" w:color="auto" w:fill="FFFFFF"/>
              <w:spacing w:line="285" w:lineRule="atLeast"/>
              <w:rPr>
                <w:rFonts w:ascii="Consolas" w:eastAsia="Times New Roman" w:hAnsi="Consolas" w:cs="Times New Roman"/>
                <w:color w:val="202020"/>
                <w:sz w:val="21"/>
                <w:szCs w:val="21"/>
                <w:lang w:eastAsia="en-US"/>
              </w:rPr>
            </w:pPr>
            <w:proofErr w:type="spellStart"/>
            <w:r w:rsidRPr="006D7289">
              <w:rPr>
                <w:rFonts w:ascii="Consolas" w:eastAsia="Times New Roman" w:hAnsi="Consolas" w:cs="Times New Roman"/>
                <w:color w:val="202020"/>
                <w:sz w:val="21"/>
                <w:szCs w:val="21"/>
                <w:lang w:eastAsia="en-US"/>
              </w:rPr>
              <w:t>consistency_bonus</w:t>
            </w:r>
            <w:proofErr w:type="spellEnd"/>
            <w:r w:rsidRPr="006D7289">
              <w:rPr>
                <w:rFonts w:ascii="Consolas" w:eastAsia="Times New Roman" w:hAnsi="Consolas" w:cs="Times New Roman"/>
                <w:color w:val="202020"/>
                <w:sz w:val="21"/>
                <w:szCs w:val="21"/>
                <w:lang w:eastAsia="en-US"/>
              </w:rPr>
              <w:t xml:space="preserve"> </w:t>
            </w:r>
            <w:r w:rsidRPr="006D7289">
              <w:rPr>
                <w:rFonts w:ascii="Consolas" w:eastAsia="Times New Roman" w:hAnsi="Consolas" w:cs="Times New Roman"/>
                <w:color w:val="000000"/>
                <w:sz w:val="21"/>
                <w:szCs w:val="21"/>
                <w:lang w:eastAsia="en-US"/>
              </w:rPr>
              <w:t>=</w:t>
            </w:r>
            <w:r w:rsidRPr="006D7289">
              <w:rPr>
                <w:rFonts w:ascii="Consolas" w:eastAsia="Times New Roman" w:hAnsi="Consolas" w:cs="Times New Roman"/>
                <w:color w:val="202020"/>
                <w:sz w:val="21"/>
                <w:szCs w:val="21"/>
                <w:lang w:eastAsia="en-US"/>
              </w:rPr>
              <w:t xml:space="preserve"> </w:t>
            </w:r>
            <w:proofErr w:type="gramStart"/>
            <w:r w:rsidRPr="006D7289">
              <w:rPr>
                <w:rFonts w:ascii="Consolas" w:eastAsia="Times New Roman" w:hAnsi="Consolas" w:cs="Times New Roman"/>
                <w:color w:val="795E26"/>
                <w:sz w:val="21"/>
                <w:szCs w:val="21"/>
                <w:lang w:eastAsia="en-US"/>
              </w:rPr>
              <w:t>min</w:t>
            </w:r>
            <w:r w:rsidRPr="006D7289">
              <w:rPr>
                <w:rFonts w:ascii="Consolas" w:eastAsia="Times New Roman" w:hAnsi="Consolas" w:cs="Times New Roman"/>
                <w:color w:val="202020"/>
                <w:sz w:val="21"/>
                <w:szCs w:val="21"/>
                <w:lang w:eastAsia="en-US"/>
              </w:rPr>
              <w:t>(</w:t>
            </w:r>
            <w:proofErr w:type="gramEnd"/>
            <w:r w:rsidRPr="006D7289">
              <w:rPr>
                <w:rFonts w:ascii="Consolas" w:eastAsia="Times New Roman" w:hAnsi="Consolas" w:cs="Times New Roman"/>
                <w:color w:val="202020"/>
                <w:sz w:val="21"/>
                <w:szCs w:val="21"/>
                <w:lang w:eastAsia="en-US"/>
              </w:rPr>
              <w:t xml:space="preserve">sessions_last_30_days </w:t>
            </w:r>
            <w:r w:rsidRPr="006D7289">
              <w:rPr>
                <w:rFonts w:ascii="Consolas" w:eastAsia="Times New Roman" w:hAnsi="Consolas" w:cs="Times New Roman"/>
                <w:color w:val="000000"/>
                <w:sz w:val="21"/>
                <w:szCs w:val="21"/>
                <w:lang w:eastAsia="en-US"/>
              </w:rPr>
              <w:t>/</w:t>
            </w:r>
            <w:r w:rsidRPr="006D7289">
              <w:rPr>
                <w:rFonts w:ascii="Consolas" w:eastAsia="Times New Roman" w:hAnsi="Consolas" w:cs="Times New Roman"/>
                <w:color w:val="202020"/>
                <w:sz w:val="21"/>
                <w:szCs w:val="21"/>
                <w:lang w:eastAsia="en-US"/>
              </w:rPr>
              <w:t xml:space="preserve"> </w:t>
            </w:r>
            <w:proofErr w:type="spellStart"/>
            <w:r w:rsidRPr="006D7289">
              <w:rPr>
                <w:rFonts w:ascii="Consolas" w:eastAsia="Times New Roman" w:hAnsi="Consolas" w:cs="Times New Roman"/>
                <w:color w:val="202020"/>
                <w:sz w:val="21"/>
                <w:szCs w:val="21"/>
                <w:lang w:eastAsia="en-US"/>
              </w:rPr>
              <w:t>target_sessions</w:t>
            </w:r>
            <w:proofErr w:type="spellEnd"/>
            <w:r w:rsidRPr="006D7289">
              <w:rPr>
                <w:rFonts w:ascii="Consolas" w:eastAsia="Times New Roman" w:hAnsi="Consolas" w:cs="Times New Roman"/>
                <w:color w:val="202020"/>
                <w:sz w:val="21"/>
                <w:szCs w:val="21"/>
                <w:lang w:eastAsia="en-US"/>
              </w:rPr>
              <w:t xml:space="preserve">, </w:t>
            </w:r>
            <w:r w:rsidRPr="006D7289">
              <w:rPr>
                <w:rFonts w:ascii="Consolas" w:eastAsia="Times New Roman" w:hAnsi="Consolas" w:cs="Times New Roman"/>
                <w:color w:val="098658"/>
                <w:sz w:val="21"/>
                <w:szCs w:val="21"/>
                <w:lang w:eastAsia="en-US"/>
              </w:rPr>
              <w:t>1.0</w:t>
            </w:r>
            <w:r w:rsidRPr="006D7289">
              <w:rPr>
                <w:rFonts w:ascii="Consolas" w:eastAsia="Times New Roman" w:hAnsi="Consolas" w:cs="Times New Roman"/>
                <w:color w:val="202020"/>
                <w:sz w:val="21"/>
                <w:szCs w:val="21"/>
                <w:lang w:eastAsia="en-US"/>
              </w:rPr>
              <w:t>)</w:t>
            </w:r>
          </w:p>
          <w:p w14:paraId="0847A31F" w14:textId="77777777" w:rsidR="006D7289" w:rsidRPr="006D7289" w:rsidRDefault="006D7289" w:rsidP="00AF683A">
            <w:pPr>
              <w:shd w:val="clear" w:color="auto" w:fill="FFFFFF"/>
              <w:spacing w:line="285" w:lineRule="atLeast"/>
              <w:rPr>
                <w:rFonts w:ascii="Consolas" w:eastAsia="Times New Roman" w:hAnsi="Consolas" w:cs="Times New Roman"/>
                <w:color w:val="202020"/>
                <w:sz w:val="21"/>
                <w:szCs w:val="21"/>
                <w:lang w:eastAsia="en-US"/>
              </w:rPr>
            </w:pPr>
            <w:proofErr w:type="spellStart"/>
            <w:r w:rsidRPr="006D7289">
              <w:rPr>
                <w:rFonts w:ascii="Consolas" w:eastAsia="Times New Roman" w:hAnsi="Consolas" w:cs="Times New Roman"/>
                <w:color w:val="202020"/>
                <w:sz w:val="21"/>
                <w:szCs w:val="21"/>
                <w:lang w:eastAsia="en-US"/>
              </w:rPr>
              <w:t>bonus_multiplier</w:t>
            </w:r>
            <w:proofErr w:type="spellEnd"/>
            <w:r w:rsidRPr="006D7289">
              <w:rPr>
                <w:rFonts w:ascii="Consolas" w:eastAsia="Times New Roman" w:hAnsi="Consolas" w:cs="Times New Roman"/>
                <w:color w:val="202020"/>
                <w:sz w:val="21"/>
                <w:szCs w:val="21"/>
                <w:lang w:eastAsia="en-US"/>
              </w:rPr>
              <w:t xml:space="preserve"> </w:t>
            </w:r>
            <w:r w:rsidRPr="006D7289">
              <w:rPr>
                <w:rFonts w:ascii="Consolas" w:eastAsia="Times New Roman" w:hAnsi="Consolas" w:cs="Times New Roman"/>
                <w:color w:val="000000"/>
                <w:sz w:val="21"/>
                <w:szCs w:val="21"/>
                <w:lang w:eastAsia="en-US"/>
              </w:rPr>
              <w:t>=</w:t>
            </w:r>
            <w:r w:rsidRPr="006D7289">
              <w:rPr>
                <w:rFonts w:ascii="Consolas" w:eastAsia="Times New Roman" w:hAnsi="Consolas" w:cs="Times New Roman"/>
                <w:color w:val="202020"/>
                <w:sz w:val="21"/>
                <w:szCs w:val="21"/>
                <w:lang w:eastAsia="en-US"/>
              </w:rPr>
              <w:t xml:space="preserve"> </w:t>
            </w:r>
            <w:r w:rsidRPr="006D7289">
              <w:rPr>
                <w:rFonts w:ascii="Consolas" w:eastAsia="Times New Roman" w:hAnsi="Consolas" w:cs="Times New Roman"/>
                <w:color w:val="098658"/>
                <w:sz w:val="21"/>
                <w:szCs w:val="21"/>
                <w:lang w:eastAsia="en-US"/>
              </w:rPr>
              <w:t>1.0</w:t>
            </w:r>
            <w:r w:rsidRPr="006D7289">
              <w:rPr>
                <w:rFonts w:ascii="Consolas" w:eastAsia="Times New Roman" w:hAnsi="Consolas" w:cs="Times New Roman"/>
                <w:color w:val="202020"/>
                <w:sz w:val="21"/>
                <w:szCs w:val="21"/>
                <w:lang w:eastAsia="en-US"/>
              </w:rPr>
              <w:t xml:space="preserve"> </w:t>
            </w:r>
            <w:r w:rsidRPr="006D7289">
              <w:rPr>
                <w:rFonts w:ascii="Consolas" w:eastAsia="Times New Roman" w:hAnsi="Consolas" w:cs="Times New Roman"/>
                <w:color w:val="000000"/>
                <w:sz w:val="21"/>
                <w:szCs w:val="21"/>
                <w:lang w:eastAsia="en-US"/>
              </w:rPr>
              <w:t>+</w:t>
            </w:r>
            <w:r w:rsidRPr="006D7289">
              <w:rPr>
                <w:rFonts w:ascii="Consolas" w:eastAsia="Times New Roman" w:hAnsi="Consolas" w:cs="Times New Roman"/>
                <w:color w:val="202020"/>
                <w:sz w:val="21"/>
                <w:szCs w:val="21"/>
                <w:lang w:eastAsia="en-US"/>
              </w:rPr>
              <w:t xml:space="preserve"> (</w:t>
            </w:r>
            <w:proofErr w:type="spellStart"/>
            <w:r w:rsidRPr="006D7289">
              <w:rPr>
                <w:rFonts w:ascii="Consolas" w:eastAsia="Times New Roman" w:hAnsi="Consolas" w:cs="Times New Roman"/>
                <w:color w:val="202020"/>
                <w:sz w:val="21"/>
                <w:szCs w:val="21"/>
                <w:lang w:eastAsia="en-US"/>
              </w:rPr>
              <w:t>consistency_bonus</w:t>
            </w:r>
            <w:proofErr w:type="spellEnd"/>
            <w:r w:rsidRPr="006D7289">
              <w:rPr>
                <w:rFonts w:ascii="Consolas" w:eastAsia="Times New Roman" w:hAnsi="Consolas" w:cs="Times New Roman"/>
                <w:color w:val="202020"/>
                <w:sz w:val="21"/>
                <w:szCs w:val="21"/>
                <w:lang w:eastAsia="en-US"/>
              </w:rPr>
              <w:t xml:space="preserve"> </w:t>
            </w:r>
            <w:r w:rsidRPr="006D7289">
              <w:rPr>
                <w:rFonts w:ascii="Consolas" w:eastAsia="Times New Roman" w:hAnsi="Consolas" w:cs="Times New Roman"/>
                <w:color w:val="000000"/>
                <w:sz w:val="21"/>
                <w:szCs w:val="21"/>
                <w:lang w:eastAsia="en-US"/>
              </w:rPr>
              <w:t>*</w:t>
            </w:r>
            <w:r w:rsidRPr="006D7289">
              <w:rPr>
                <w:rFonts w:ascii="Consolas" w:eastAsia="Times New Roman" w:hAnsi="Consolas" w:cs="Times New Roman"/>
                <w:color w:val="202020"/>
                <w:sz w:val="21"/>
                <w:szCs w:val="21"/>
                <w:lang w:eastAsia="en-US"/>
              </w:rPr>
              <w:t xml:space="preserve"> </w:t>
            </w:r>
            <w:r w:rsidRPr="006D7289">
              <w:rPr>
                <w:rFonts w:ascii="Consolas" w:eastAsia="Times New Roman" w:hAnsi="Consolas" w:cs="Times New Roman"/>
                <w:color w:val="098658"/>
                <w:sz w:val="21"/>
                <w:szCs w:val="21"/>
                <w:lang w:eastAsia="en-US"/>
              </w:rPr>
              <w:t>0.10</w:t>
            </w:r>
            <w:r w:rsidRPr="006D7289">
              <w:rPr>
                <w:rFonts w:ascii="Consolas" w:eastAsia="Times New Roman" w:hAnsi="Consolas" w:cs="Times New Roman"/>
                <w:color w:val="202020"/>
                <w:sz w:val="21"/>
                <w:szCs w:val="21"/>
                <w:lang w:eastAsia="en-US"/>
              </w:rPr>
              <w:t>)</w:t>
            </w:r>
          </w:p>
          <w:p w14:paraId="3F499D86" w14:textId="77777777" w:rsidR="006D7289" w:rsidRPr="006D7289" w:rsidRDefault="006D7289" w:rsidP="00AF683A">
            <w:pPr>
              <w:shd w:val="clear" w:color="auto" w:fill="FFFFFF"/>
              <w:spacing w:line="285" w:lineRule="atLeast"/>
              <w:rPr>
                <w:rFonts w:ascii="Consolas" w:eastAsia="Times New Roman" w:hAnsi="Consolas" w:cs="Times New Roman"/>
                <w:color w:val="202020"/>
                <w:sz w:val="21"/>
                <w:szCs w:val="21"/>
                <w:lang w:eastAsia="en-US"/>
              </w:rPr>
            </w:pPr>
            <w:proofErr w:type="spellStart"/>
            <w:r w:rsidRPr="006D7289">
              <w:rPr>
                <w:rFonts w:ascii="Consolas" w:eastAsia="Times New Roman" w:hAnsi="Consolas" w:cs="Times New Roman"/>
                <w:color w:val="202020"/>
                <w:sz w:val="21"/>
                <w:szCs w:val="21"/>
                <w:lang w:eastAsia="en-US"/>
              </w:rPr>
              <w:t>normalized_credit</w:t>
            </w:r>
            <w:proofErr w:type="spellEnd"/>
            <w:r w:rsidRPr="006D7289">
              <w:rPr>
                <w:rFonts w:ascii="Consolas" w:eastAsia="Times New Roman" w:hAnsi="Consolas" w:cs="Times New Roman"/>
                <w:color w:val="202020"/>
                <w:sz w:val="21"/>
                <w:szCs w:val="21"/>
                <w:lang w:eastAsia="en-US"/>
              </w:rPr>
              <w:t xml:space="preserve"> </w:t>
            </w:r>
            <w:r w:rsidRPr="006D7289">
              <w:rPr>
                <w:rFonts w:ascii="Consolas" w:eastAsia="Times New Roman" w:hAnsi="Consolas" w:cs="Times New Roman"/>
                <w:color w:val="000000"/>
                <w:sz w:val="21"/>
                <w:szCs w:val="21"/>
                <w:lang w:eastAsia="en-US"/>
              </w:rPr>
              <w:t>=</w:t>
            </w:r>
            <w:r w:rsidRPr="006D7289">
              <w:rPr>
                <w:rFonts w:ascii="Consolas" w:eastAsia="Times New Roman" w:hAnsi="Consolas" w:cs="Times New Roman"/>
                <w:color w:val="202020"/>
                <w:sz w:val="21"/>
                <w:szCs w:val="21"/>
                <w:lang w:eastAsia="en-US"/>
              </w:rPr>
              <w:t xml:space="preserve"> </w:t>
            </w:r>
            <w:proofErr w:type="spellStart"/>
            <w:r w:rsidRPr="006D7289">
              <w:rPr>
                <w:rFonts w:ascii="Consolas" w:eastAsia="Times New Roman" w:hAnsi="Consolas" w:cs="Times New Roman"/>
                <w:color w:val="202020"/>
                <w:sz w:val="21"/>
                <w:szCs w:val="21"/>
                <w:lang w:eastAsia="en-US"/>
              </w:rPr>
              <w:t>current_watts</w:t>
            </w:r>
            <w:proofErr w:type="spellEnd"/>
            <w:r w:rsidRPr="006D7289">
              <w:rPr>
                <w:rFonts w:ascii="Consolas" w:eastAsia="Times New Roman" w:hAnsi="Consolas" w:cs="Times New Roman"/>
                <w:color w:val="202020"/>
                <w:sz w:val="21"/>
                <w:szCs w:val="21"/>
                <w:lang w:eastAsia="en-US"/>
              </w:rPr>
              <w:t xml:space="preserve"> </w:t>
            </w:r>
            <w:r w:rsidRPr="006D7289">
              <w:rPr>
                <w:rFonts w:ascii="Consolas" w:eastAsia="Times New Roman" w:hAnsi="Consolas" w:cs="Times New Roman"/>
                <w:color w:val="000000"/>
                <w:sz w:val="21"/>
                <w:szCs w:val="21"/>
                <w:lang w:eastAsia="en-US"/>
              </w:rPr>
              <w:t>*</w:t>
            </w:r>
            <w:r w:rsidRPr="006D7289">
              <w:rPr>
                <w:rFonts w:ascii="Consolas" w:eastAsia="Times New Roman" w:hAnsi="Consolas" w:cs="Times New Roman"/>
                <w:color w:val="202020"/>
                <w:sz w:val="21"/>
                <w:szCs w:val="21"/>
                <w:lang w:eastAsia="en-US"/>
              </w:rPr>
              <w:t xml:space="preserve"> </w:t>
            </w:r>
            <w:proofErr w:type="spellStart"/>
            <w:r w:rsidRPr="006D7289">
              <w:rPr>
                <w:rFonts w:ascii="Consolas" w:eastAsia="Times New Roman" w:hAnsi="Consolas" w:cs="Times New Roman"/>
                <w:color w:val="202020"/>
                <w:sz w:val="21"/>
                <w:szCs w:val="21"/>
                <w:lang w:eastAsia="en-US"/>
              </w:rPr>
              <w:t>bonus_multiplier</w:t>
            </w:r>
            <w:proofErr w:type="spellEnd"/>
          </w:p>
          <w:p w14:paraId="22533346" w14:textId="77777777" w:rsidR="00771743" w:rsidRDefault="00771743" w:rsidP="00AF683A"/>
        </w:tc>
      </w:tr>
      <w:tr w:rsidR="00771743" w14:paraId="28E1FC6F" w14:textId="77777777" w:rsidTr="00AF683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50" w:type="dxa"/>
            <w:shd w:val="clear" w:color="auto" w:fill="D9D9D9"/>
          </w:tcPr>
          <w:p w14:paraId="50AD7157" w14:textId="77777777" w:rsidR="00771743" w:rsidRPr="00245741" w:rsidRDefault="00771743" w:rsidP="008154F4">
            <w:pPr>
              <w:pStyle w:val="CodeBoxFooter"/>
            </w:pPr>
            <w:r>
              <w:t>Python</w:t>
            </w:r>
          </w:p>
        </w:tc>
      </w:tr>
    </w:tbl>
    <w:p w14:paraId="60DA232B" w14:textId="3CDB7EC4" w:rsidR="0019463E" w:rsidRDefault="00057665" w:rsidP="00057665">
      <w:pPr>
        <w:pStyle w:val="Caption"/>
      </w:pPr>
      <w:r>
        <w:t xml:space="preserve">Figure 1. </w:t>
      </w:r>
      <w:r w:rsidR="00BF7EA1">
        <w:t>Normalization parameters</w:t>
      </w:r>
    </w:p>
    <w:p w14:paraId="14D5338F" w14:textId="12FE63A8" w:rsidR="00BF7EA1" w:rsidRDefault="00F21A1B" w:rsidP="00BF7EA1">
      <w:r>
        <w:t xml:space="preserve">The base credit is always equal to the </w:t>
      </w:r>
      <w:r w:rsidR="00804835">
        <w:t>wattage the user generated while on an exercise machine</w:t>
      </w:r>
      <w:r>
        <w:t xml:space="preserve">. This means that no user ever receives less credit than </w:t>
      </w:r>
      <w:r w:rsidR="00804835">
        <w:t xml:space="preserve">what they have </w:t>
      </w:r>
      <w:proofErr w:type="gramStart"/>
      <w:r w:rsidR="00804835">
        <w:t>actually generated</w:t>
      </w:r>
      <w:proofErr w:type="gramEnd"/>
      <w:r w:rsidR="00804835">
        <w:t xml:space="preserve">. </w:t>
      </w:r>
      <w:r w:rsidR="006E1FB0">
        <w:t xml:space="preserve">What makes one user’s credit different </w:t>
      </w:r>
      <w:r w:rsidR="00985385">
        <w:t>from another's is how consistently they have attended</w:t>
      </w:r>
      <w:r w:rsidR="001E7FFA">
        <w:t xml:space="preserve"> the gym. The consistency bonus scales linearly from 0% to 10% based on the </w:t>
      </w:r>
      <w:r w:rsidR="00985385">
        <w:t>number of sessions attended in the last 30 days, capped at</w:t>
      </w:r>
      <w:r w:rsidR="001E7FFA">
        <w:t xml:space="preserve"> 12 sessions per month</w:t>
      </w:r>
      <w:r w:rsidR="00985385">
        <w:t xml:space="preserve">. 12 sessions </w:t>
      </w:r>
      <w:r w:rsidR="000F31C5">
        <w:t>were</w:t>
      </w:r>
      <w:r w:rsidR="00985385">
        <w:t xml:space="preserve"> determined based on </w:t>
      </w:r>
      <w:r w:rsidR="00232C05">
        <w:t xml:space="preserve">the general guidelines </w:t>
      </w:r>
      <w:r w:rsidR="000F31C5">
        <w:t xml:space="preserve">that </w:t>
      </w:r>
      <w:r w:rsidR="00232C05">
        <w:t xml:space="preserve">major organizations recommend for a healthy lifestyle </w:t>
      </w:r>
      <w:r w:rsidR="00232C05" w:rsidRPr="00232C05">
        <w:t>(</w:t>
      </w:r>
      <w:proofErr w:type="spellStart"/>
      <w:r w:rsidR="00232C05" w:rsidRPr="00232C05">
        <w:t>BiologyInsights</w:t>
      </w:r>
      <w:proofErr w:type="spellEnd"/>
      <w:r w:rsidR="00232C05" w:rsidRPr="00232C05">
        <w:t xml:space="preserve"> Team, 2025)</w:t>
      </w:r>
      <w:r w:rsidR="00232C05">
        <w:t>.</w:t>
      </w:r>
      <w:r w:rsidR="00855CF2">
        <w:t xml:space="preserve"> Members who have not yet completed 12 sessions </w:t>
      </w:r>
      <w:r w:rsidR="000F31C5">
        <w:t>at Power Plant Fitness receive a full 10 percent bonus as a grace period, protecting new members from penalties during the critical early weeks when dropout risk is the highest.</w:t>
      </w:r>
    </w:p>
    <w:p w14:paraId="1258AB9E" w14:textId="16614982" w:rsidR="00894F90" w:rsidRDefault="00894F90" w:rsidP="003231E7">
      <w:r>
        <w:t xml:space="preserve">The original design for the algorithm was to </w:t>
      </w:r>
      <w:r w:rsidR="00A609AF">
        <w:t>consider several metrics and multiply them together to determine the applicable reward to credit each session, including the session duration, resistance level, and the average baseline wattage</w:t>
      </w:r>
      <w:r w:rsidR="007A738D">
        <w:t xml:space="preserve"> over the past 30 days</w:t>
      </w:r>
      <w:r w:rsidR="00A609AF">
        <w:t>,</w:t>
      </w:r>
      <w:r w:rsidR="007A738D">
        <w:t xml:space="preserve"> as shown </w:t>
      </w:r>
      <w:r w:rsidR="00A609AF">
        <w:t>in Figure 2</w:t>
      </w:r>
      <w:r w:rsidR="007A738D">
        <w:t>.</w:t>
      </w:r>
      <w:r w:rsidR="00A609AF">
        <w:t xml:space="preserve"> The</w:t>
      </w:r>
      <w:r w:rsidR="00275F86">
        <w:t>re were a lot of issues with this approach, the largest of which was a compounding penalty effect</w:t>
      </w:r>
      <w:r w:rsidR="00D9636F">
        <w:t xml:space="preserve"> </w:t>
      </w:r>
      <w:r w:rsidR="00291F66">
        <w:t>on</w:t>
      </w:r>
      <w:r w:rsidR="00D9636F">
        <w:t xml:space="preserve"> the original multiplicative formula.</w:t>
      </w:r>
      <w:r w:rsidR="002046ED">
        <w:t xml:space="preserve"> While conceptually appealing, this approach produced results that were disproportionately punishing.</w:t>
      </w:r>
    </w:p>
    <w:tbl>
      <w:tblPr>
        <w:tblStyle w:val="CodeBlock"/>
        <w:tblW w:w="0" w:type="auto"/>
        <w:tblLook w:val="04A0" w:firstRow="1" w:lastRow="0" w:firstColumn="1" w:lastColumn="0" w:noHBand="0" w:noVBand="1"/>
      </w:tblPr>
      <w:tblGrid>
        <w:gridCol w:w="9344"/>
      </w:tblGrid>
      <w:tr w:rsidR="007A738D" w14:paraId="6D8DBEDE" w14:textId="77777777" w:rsidTr="0032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030DCA8" w14:textId="77777777" w:rsidR="007A738D" w:rsidRDefault="007A738D" w:rsidP="008154F4">
            <w:pPr>
              <w:pStyle w:val="CodeBoxTitle"/>
            </w:pPr>
            <w:r>
              <w:t>watt_calculator.py</w:t>
            </w:r>
          </w:p>
        </w:tc>
      </w:tr>
      <w:tr w:rsidR="007A738D" w14:paraId="5CFCC134" w14:textId="77777777" w:rsidTr="0032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68FD802" w14:textId="77777777" w:rsidR="00A609AF" w:rsidRPr="00A609AF" w:rsidRDefault="00A609AF" w:rsidP="00A609AF">
            <w:pPr>
              <w:shd w:val="clear" w:color="auto" w:fill="FFFFFF"/>
              <w:spacing w:line="285" w:lineRule="atLeast"/>
              <w:rPr>
                <w:rFonts w:ascii="Consolas" w:eastAsia="Times New Roman" w:hAnsi="Consolas" w:cs="Times New Roman"/>
                <w:color w:val="202020"/>
                <w:sz w:val="21"/>
                <w:szCs w:val="21"/>
                <w:lang w:eastAsia="en-US"/>
              </w:rPr>
            </w:pPr>
            <w:r w:rsidRPr="00A609AF">
              <w:rPr>
                <w:rFonts w:ascii="Consolas" w:eastAsia="Times New Roman" w:hAnsi="Consolas" w:cs="Times New Roman"/>
                <w:color w:val="202020"/>
                <w:sz w:val="21"/>
                <w:szCs w:val="21"/>
                <w:lang w:eastAsia="en-US"/>
              </w:rPr>
              <w:t xml:space="preserve">def </w:t>
            </w:r>
            <w:proofErr w:type="spellStart"/>
            <w:r w:rsidRPr="00A609AF">
              <w:rPr>
                <w:rFonts w:ascii="Consolas" w:eastAsia="Times New Roman" w:hAnsi="Consolas" w:cs="Times New Roman"/>
                <w:color w:val="202020"/>
                <w:sz w:val="21"/>
                <w:szCs w:val="21"/>
                <w:lang w:eastAsia="en-US"/>
              </w:rPr>
              <w:t>calculate_normalized_</w:t>
            </w:r>
            <w:proofErr w:type="gramStart"/>
            <w:r w:rsidRPr="00A609AF">
              <w:rPr>
                <w:rFonts w:ascii="Consolas" w:eastAsia="Times New Roman" w:hAnsi="Consolas" w:cs="Times New Roman"/>
                <w:color w:val="202020"/>
                <w:sz w:val="21"/>
                <w:szCs w:val="21"/>
                <w:lang w:eastAsia="en-US"/>
              </w:rPr>
              <w:t>credit</w:t>
            </w:r>
            <w:proofErr w:type="spellEnd"/>
            <w:r w:rsidRPr="00A609AF">
              <w:rPr>
                <w:rFonts w:ascii="Consolas" w:eastAsia="Times New Roman" w:hAnsi="Consolas" w:cs="Times New Roman"/>
                <w:color w:val="202020"/>
                <w:sz w:val="21"/>
                <w:szCs w:val="21"/>
                <w:lang w:eastAsia="en-US"/>
              </w:rPr>
              <w:t>(</w:t>
            </w:r>
            <w:proofErr w:type="gramEnd"/>
          </w:p>
          <w:p w14:paraId="675EA0F6" w14:textId="77777777" w:rsidR="00A609AF" w:rsidRPr="00A609AF" w:rsidRDefault="00A609AF" w:rsidP="00A609AF">
            <w:pPr>
              <w:shd w:val="clear" w:color="auto" w:fill="FFFFFF"/>
              <w:spacing w:line="285" w:lineRule="atLeast"/>
              <w:rPr>
                <w:rFonts w:ascii="Consolas" w:eastAsia="Times New Roman" w:hAnsi="Consolas" w:cs="Times New Roman"/>
                <w:color w:val="202020"/>
                <w:sz w:val="21"/>
                <w:szCs w:val="21"/>
                <w:lang w:eastAsia="en-US"/>
              </w:rPr>
            </w:pPr>
            <w:r w:rsidRPr="00A609AF">
              <w:rPr>
                <w:rFonts w:ascii="Consolas" w:eastAsia="Times New Roman" w:hAnsi="Consolas" w:cs="Times New Roman"/>
                <w:color w:val="202020"/>
                <w:sz w:val="21"/>
                <w:szCs w:val="21"/>
                <w:lang w:eastAsia="en-US"/>
              </w:rPr>
              <w:t xml:space="preserve">        </w:t>
            </w:r>
            <w:proofErr w:type="spellStart"/>
            <w:r w:rsidRPr="00A609AF">
              <w:rPr>
                <w:rFonts w:ascii="Consolas" w:eastAsia="Times New Roman" w:hAnsi="Consolas" w:cs="Times New Roman"/>
                <w:color w:val="202020"/>
                <w:sz w:val="21"/>
                <w:szCs w:val="21"/>
                <w:lang w:eastAsia="en-US"/>
              </w:rPr>
              <w:t>raw_watts</w:t>
            </w:r>
            <w:proofErr w:type="spellEnd"/>
            <w:r w:rsidRPr="00A609AF">
              <w:rPr>
                <w:rFonts w:ascii="Consolas" w:eastAsia="Times New Roman" w:hAnsi="Consolas" w:cs="Times New Roman"/>
                <w:color w:val="202020"/>
                <w:sz w:val="21"/>
                <w:szCs w:val="21"/>
                <w:lang w:eastAsia="en-US"/>
              </w:rPr>
              <w:t>,</w:t>
            </w:r>
          </w:p>
          <w:p w14:paraId="3451EE36" w14:textId="77777777" w:rsidR="00A609AF" w:rsidRPr="00A609AF" w:rsidRDefault="00A609AF" w:rsidP="00A609AF">
            <w:pPr>
              <w:shd w:val="clear" w:color="auto" w:fill="FFFFFF"/>
              <w:spacing w:line="285" w:lineRule="atLeast"/>
              <w:rPr>
                <w:rFonts w:ascii="Consolas" w:eastAsia="Times New Roman" w:hAnsi="Consolas" w:cs="Times New Roman"/>
                <w:color w:val="202020"/>
                <w:sz w:val="21"/>
                <w:szCs w:val="21"/>
                <w:lang w:eastAsia="en-US"/>
              </w:rPr>
            </w:pPr>
            <w:r w:rsidRPr="00A609AF">
              <w:rPr>
                <w:rFonts w:ascii="Consolas" w:eastAsia="Times New Roman" w:hAnsi="Consolas" w:cs="Times New Roman"/>
                <w:color w:val="202020"/>
                <w:sz w:val="21"/>
                <w:szCs w:val="21"/>
                <w:lang w:eastAsia="en-US"/>
              </w:rPr>
              <w:t xml:space="preserve">        </w:t>
            </w:r>
            <w:proofErr w:type="spellStart"/>
            <w:r w:rsidRPr="00A609AF">
              <w:rPr>
                <w:rFonts w:ascii="Consolas" w:eastAsia="Times New Roman" w:hAnsi="Consolas" w:cs="Times New Roman"/>
                <w:color w:val="202020"/>
                <w:sz w:val="21"/>
                <w:szCs w:val="21"/>
                <w:lang w:eastAsia="en-US"/>
              </w:rPr>
              <w:t>duration_seconds</w:t>
            </w:r>
            <w:proofErr w:type="spellEnd"/>
            <w:r w:rsidRPr="00A609AF">
              <w:rPr>
                <w:rFonts w:ascii="Consolas" w:eastAsia="Times New Roman" w:hAnsi="Consolas" w:cs="Times New Roman"/>
                <w:color w:val="202020"/>
                <w:sz w:val="21"/>
                <w:szCs w:val="21"/>
                <w:lang w:eastAsia="en-US"/>
              </w:rPr>
              <w:t>,</w:t>
            </w:r>
          </w:p>
          <w:p w14:paraId="462C5639" w14:textId="77777777" w:rsidR="00A609AF" w:rsidRPr="00A609AF" w:rsidRDefault="00A609AF" w:rsidP="00A609AF">
            <w:pPr>
              <w:shd w:val="clear" w:color="auto" w:fill="FFFFFF"/>
              <w:spacing w:line="285" w:lineRule="atLeast"/>
              <w:rPr>
                <w:rFonts w:ascii="Consolas" w:eastAsia="Times New Roman" w:hAnsi="Consolas" w:cs="Times New Roman"/>
                <w:color w:val="202020"/>
                <w:sz w:val="21"/>
                <w:szCs w:val="21"/>
                <w:lang w:eastAsia="en-US"/>
              </w:rPr>
            </w:pPr>
            <w:r w:rsidRPr="00A609AF">
              <w:rPr>
                <w:rFonts w:ascii="Consolas" w:eastAsia="Times New Roman" w:hAnsi="Consolas" w:cs="Times New Roman"/>
                <w:color w:val="202020"/>
                <w:sz w:val="21"/>
                <w:szCs w:val="21"/>
                <w:lang w:eastAsia="en-US"/>
              </w:rPr>
              <w:t xml:space="preserve">        </w:t>
            </w:r>
            <w:proofErr w:type="spellStart"/>
            <w:r w:rsidRPr="00A609AF">
              <w:rPr>
                <w:rFonts w:ascii="Consolas" w:eastAsia="Times New Roman" w:hAnsi="Consolas" w:cs="Times New Roman"/>
                <w:color w:val="202020"/>
                <w:sz w:val="21"/>
                <w:szCs w:val="21"/>
                <w:lang w:eastAsia="en-US"/>
              </w:rPr>
              <w:t>resistance_level</w:t>
            </w:r>
            <w:proofErr w:type="spellEnd"/>
            <w:r w:rsidRPr="00A609AF">
              <w:rPr>
                <w:rFonts w:ascii="Consolas" w:eastAsia="Times New Roman" w:hAnsi="Consolas" w:cs="Times New Roman"/>
                <w:color w:val="202020"/>
                <w:sz w:val="21"/>
                <w:szCs w:val="21"/>
                <w:lang w:eastAsia="en-US"/>
              </w:rPr>
              <w:t>,</w:t>
            </w:r>
          </w:p>
          <w:p w14:paraId="2DF4A2EC" w14:textId="77777777" w:rsidR="00A609AF" w:rsidRPr="00A609AF" w:rsidRDefault="00A609AF" w:rsidP="00A609AF">
            <w:pPr>
              <w:shd w:val="clear" w:color="auto" w:fill="FFFFFF"/>
              <w:spacing w:line="285" w:lineRule="atLeast"/>
              <w:rPr>
                <w:rFonts w:ascii="Consolas" w:eastAsia="Times New Roman" w:hAnsi="Consolas" w:cs="Times New Roman"/>
                <w:color w:val="202020"/>
                <w:sz w:val="21"/>
                <w:szCs w:val="21"/>
                <w:lang w:eastAsia="en-US"/>
              </w:rPr>
            </w:pPr>
            <w:r w:rsidRPr="00A609AF">
              <w:rPr>
                <w:rFonts w:ascii="Consolas" w:eastAsia="Times New Roman" w:hAnsi="Consolas" w:cs="Times New Roman"/>
                <w:color w:val="202020"/>
                <w:sz w:val="21"/>
                <w:szCs w:val="21"/>
                <w:lang w:eastAsia="en-US"/>
              </w:rPr>
              <w:t xml:space="preserve">        </w:t>
            </w:r>
            <w:proofErr w:type="spellStart"/>
            <w:r w:rsidRPr="00A609AF">
              <w:rPr>
                <w:rFonts w:ascii="Consolas" w:eastAsia="Times New Roman" w:hAnsi="Consolas" w:cs="Times New Roman"/>
                <w:color w:val="202020"/>
                <w:sz w:val="21"/>
                <w:szCs w:val="21"/>
                <w:lang w:eastAsia="en-US"/>
              </w:rPr>
              <w:t>baseline_watts</w:t>
            </w:r>
            <w:proofErr w:type="spellEnd"/>
            <w:r w:rsidRPr="00A609AF">
              <w:rPr>
                <w:rFonts w:ascii="Consolas" w:eastAsia="Times New Roman" w:hAnsi="Consolas" w:cs="Times New Roman"/>
                <w:color w:val="202020"/>
                <w:sz w:val="21"/>
                <w:szCs w:val="21"/>
                <w:lang w:eastAsia="en-US"/>
              </w:rPr>
              <w:t>,</w:t>
            </w:r>
          </w:p>
          <w:p w14:paraId="1D1B05E3" w14:textId="77777777" w:rsidR="00A609AF" w:rsidRPr="00A609AF" w:rsidRDefault="00A609AF" w:rsidP="00A609AF">
            <w:pPr>
              <w:shd w:val="clear" w:color="auto" w:fill="FFFFFF"/>
              <w:spacing w:line="285" w:lineRule="atLeast"/>
              <w:rPr>
                <w:rFonts w:ascii="Consolas" w:eastAsia="Times New Roman" w:hAnsi="Consolas" w:cs="Times New Roman"/>
                <w:color w:val="202020"/>
                <w:sz w:val="21"/>
                <w:szCs w:val="21"/>
                <w:lang w:eastAsia="en-US"/>
              </w:rPr>
            </w:pPr>
            <w:r w:rsidRPr="00A609AF">
              <w:rPr>
                <w:rFonts w:ascii="Consolas" w:eastAsia="Times New Roman" w:hAnsi="Consolas" w:cs="Times New Roman"/>
                <w:color w:val="202020"/>
                <w:sz w:val="21"/>
                <w:szCs w:val="21"/>
                <w:lang w:eastAsia="en-US"/>
              </w:rPr>
              <w:lastRenderedPageBreak/>
              <w:t xml:space="preserve">        sessions_last_30_days,</w:t>
            </w:r>
          </w:p>
          <w:p w14:paraId="30BD9A40" w14:textId="77777777" w:rsidR="00A609AF" w:rsidRPr="00A609AF" w:rsidRDefault="00A609AF" w:rsidP="00A609AF">
            <w:pPr>
              <w:shd w:val="clear" w:color="auto" w:fill="FFFFFF"/>
              <w:spacing w:line="285" w:lineRule="atLeast"/>
              <w:rPr>
                <w:rFonts w:ascii="Consolas" w:eastAsia="Times New Roman" w:hAnsi="Consolas" w:cs="Times New Roman"/>
                <w:color w:val="202020"/>
                <w:sz w:val="21"/>
                <w:szCs w:val="21"/>
                <w:lang w:eastAsia="en-US"/>
              </w:rPr>
            </w:pPr>
            <w:r w:rsidRPr="00A609AF">
              <w:rPr>
                <w:rFonts w:ascii="Consolas" w:eastAsia="Times New Roman" w:hAnsi="Consolas" w:cs="Times New Roman"/>
                <w:color w:val="202020"/>
                <w:sz w:val="21"/>
                <w:szCs w:val="21"/>
                <w:lang w:eastAsia="en-US"/>
              </w:rPr>
              <w:t xml:space="preserve">        </w:t>
            </w:r>
            <w:proofErr w:type="spellStart"/>
            <w:r w:rsidRPr="00A609AF">
              <w:rPr>
                <w:rFonts w:ascii="Consolas" w:eastAsia="Times New Roman" w:hAnsi="Consolas" w:cs="Times New Roman"/>
                <w:color w:val="202020"/>
                <w:sz w:val="21"/>
                <w:szCs w:val="21"/>
                <w:lang w:eastAsia="en-US"/>
              </w:rPr>
              <w:t>target_sessions</w:t>
            </w:r>
            <w:proofErr w:type="spellEnd"/>
            <w:r w:rsidRPr="00A609AF">
              <w:rPr>
                <w:rFonts w:ascii="Consolas" w:eastAsia="Times New Roman" w:hAnsi="Consolas" w:cs="Times New Roman"/>
                <w:color w:val="202020"/>
                <w:sz w:val="21"/>
                <w:szCs w:val="21"/>
                <w:lang w:eastAsia="en-US"/>
              </w:rPr>
              <w:t>=12):</w:t>
            </w:r>
          </w:p>
          <w:p w14:paraId="74D35958" w14:textId="77777777" w:rsidR="00A609AF" w:rsidRPr="00A609AF" w:rsidRDefault="00A609AF" w:rsidP="00A609AF">
            <w:pPr>
              <w:shd w:val="clear" w:color="auto" w:fill="FFFFFF"/>
              <w:spacing w:line="285" w:lineRule="atLeast"/>
              <w:rPr>
                <w:rFonts w:ascii="Consolas" w:eastAsia="Times New Roman" w:hAnsi="Consolas" w:cs="Times New Roman"/>
                <w:color w:val="202020"/>
                <w:sz w:val="21"/>
                <w:szCs w:val="21"/>
                <w:lang w:eastAsia="en-US"/>
              </w:rPr>
            </w:pPr>
          </w:p>
          <w:p w14:paraId="6B178BD6" w14:textId="77777777" w:rsidR="00A609AF" w:rsidRPr="00A609AF" w:rsidRDefault="00A609AF" w:rsidP="00A609AF">
            <w:pPr>
              <w:shd w:val="clear" w:color="auto" w:fill="FFFFFF"/>
              <w:spacing w:line="285" w:lineRule="atLeast"/>
              <w:rPr>
                <w:rFonts w:ascii="Consolas" w:eastAsia="Times New Roman" w:hAnsi="Consolas" w:cs="Times New Roman"/>
                <w:color w:val="202020"/>
                <w:sz w:val="21"/>
                <w:szCs w:val="21"/>
                <w:lang w:eastAsia="en-US"/>
              </w:rPr>
            </w:pPr>
            <w:proofErr w:type="spellStart"/>
            <w:r w:rsidRPr="00A609AF">
              <w:rPr>
                <w:rFonts w:ascii="Consolas" w:eastAsia="Times New Roman" w:hAnsi="Consolas" w:cs="Times New Roman"/>
                <w:color w:val="202020"/>
                <w:sz w:val="21"/>
                <w:szCs w:val="21"/>
                <w:lang w:eastAsia="en-US"/>
              </w:rPr>
              <w:t>normalized_credit</w:t>
            </w:r>
            <w:proofErr w:type="spellEnd"/>
            <w:r w:rsidRPr="00A609AF">
              <w:rPr>
                <w:rFonts w:ascii="Consolas" w:eastAsia="Times New Roman" w:hAnsi="Consolas" w:cs="Times New Roman"/>
                <w:color w:val="202020"/>
                <w:sz w:val="21"/>
                <w:szCs w:val="21"/>
                <w:lang w:eastAsia="en-US"/>
              </w:rPr>
              <w:t xml:space="preserve"> = (</w:t>
            </w:r>
          </w:p>
          <w:p w14:paraId="015C8F26" w14:textId="77777777" w:rsidR="00A609AF" w:rsidRPr="00A609AF" w:rsidRDefault="00A609AF" w:rsidP="00A609AF">
            <w:pPr>
              <w:shd w:val="clear" w:color="auto" w:fill="FFFFFF"/>
              <w:spacing w:line="285" w:lineRule="atLeast"/>
              <w:rPr>
                <w:rFonts w:ascii="Consolas" w:eastAsia="Times New Roman" w:hAnsi="Consolas" w:cs="Times New Roman"/>
                <w:color w:val="202020"/>
                <w:sz w:val="21"/>
                <w:szCs w:val="21"/>
                <w:lang w:eastAsia="en-US"/>
              </w:rPr>
            </w:pPr>
            <w:r w:rsidRPr="00A609AF">
              <w:rPr>
                <w:rFonts w:ascii="Consolas" w:eastAsia="Times New Roman" w:hAnsi="Consolas" w:cs="Times New Roman"/>
                <w:color w:val="202020"/>
                <w:sz w:val="21"/>
                <w:szCs w:val="21"/>
                <w:lang w:eastAsia="en-US"/>
              </w:rPr>
              <w:t xml:space="preserve">        </w:t>
            </w:r>
            <w:proofErr w:type="spellStart"/>
            <w:r w:rsidRPr="00A609AF">
              <w:rPr>
                <w:rFonts w:ascii="Consolas" w:eastAsia="Times New Roman" w:hAnsi="Consolas" w:cs="Times New Roman"/>
                <w:color w:val="202020"/>
                <w:sz w:val="21"/>
                <w:szCs w:val="21"/>
                <w:lang w:eastAsia="en-US"/>
              </w:rPr>
              <w:t>raw_watts</w:t>
            </w:r>
            <w:proofErr w:type="spellEnd"/>
          </w:p>
          <w:p w14:paraId="56EC68C3" w14:textId="77777777" w:rsidR="00A609AF" w:rsidRPr="00A609AF" w:rsidRDefault="00A609AF" w:rsidP="00A609AF">
            <w:pPr>
              <w:shd w:val="clear" w:color="auto" w:fill="FFFFFF"/>
              <w:spacing w:line="285" w:lineRule="atLeast"/>
              <w:rPr>
                <w:rFonts w:ascii="Consolas" w:eastAsia="Times New Roman" w:hAnsi="Consolas" w:cs="Times New Roman"/>
                <w:color w:val="202020"/>
                <w:sz w:val="21"/>
                <w:szCs w:val="21"/>
                <w:lang w:eastAsia="en-US"/>
              </w:rPr>
            </w:pPr>
            <w:r w:rsidRPr="00A609AF">
              <w:rPr>
                <w:rFonts w:ascii="Consolas" w:eastAsia="Times New Roman" w:hAnsi="Consolas" w:cs="Times New Roman"/>
                <w:color w:val="202020"/>
                <w:sz w:val="21"/>
                <w:szCs w:val="21"/>
                <w:lang w:eastAsia="en-US"/>
              </w:rPr>
              <w:t xml:space="preserve">        * </w:t>
            </w:r>
            <w:proofErr w:type="spellStart"/>
            <w:proofErr w:type="gramStart"/>
            <w:r w:rsidRPr="00A609AF">
              <w:rPr>
                <w:rFonts w:ascii="Consolas" w:eastAsia="Times New Roman" w:hAnsi="Consolas" w:cs="Times New Roman"/>
                <w:color w:val="202020"/>
                <w:sz w:val="21"/>
                <w:szCs w:val="21"/>
                <w:lang w:eastAsia="en-US"/>
              </w:rPr>
              <w:t>duration</w:t>
            </w:r>
            <w:proofErr w:type="gramEnd"/>
            <w:r w:rsidRPr="00A609AF">
              <w:rPr>
                <w:rFonts w:ascii="Consolas" w:eastAsia="Times New Roman" w:hAnsi="Consolas" w:cs="Times New Roman"/>
                <w:color w:val="202020"/>
                <w:sz w:val="21"/>
                <w:szCs w:val="21"/>
                <w:lang w:eastAsia="en-US"/>
              </w:rPr>
              <w:t>_factor</w:t>
            </w:r>
            <w:proofErr w:type="spellEnd"/>
          </w:p>
          <w:p w14:paraId="467BF761" w14:textId="77777777" w:rsidR="00A609AF" w:rsidRPr="00A609AF" w:rsidRDefault="00A609AF" w:rsidP="00A609AF">
            <w:pPr>
              <w:shd w:val="clear" w:color="auto" w:fill="FFFFFF"/>
              <w:spacing w:line="285" w:lineRule="atLeast"/>
              <w:rPr>
                <w:rFonts w:ascii="Consolas" w:eastAsia="Times New Roman" w:hAnsi="Consolas" w:cs="Times New Roman"/>
                <w:color w:val="202020"/>
                <w:sz w:val="21"/>
                <w:szCs w:val="21"/>
                <w:lang w:eastAsia="en-US"/>
              </w:rPr>
            </w:pPr>
            <w:r w:rsidRPr="00A609AF">
              <w:rPr>
                <w:rFonts w:ascii="Consolas" w:eastAsia="Times New Roman" w:hAnsi="Consolas" w:cs="Times New Roman"/>
                <w:color w:val="202020"/>
                <w:sz w:val="21"/>
                <w:szCs w:val="21"/>
                <w:lang w:eastAsia="en-US"/>
              </w:rPr>
              <w:t xml:space="preserve">        * </w:t>
            </w:r>
            <w:proofErr w:type="spellStart"/>
            <w:proofErr w:type="gramStart"/>
            <w:r w:rsidRPr="00A609AF">
              <w:rPr>
                <w:rFonts w:ascii="Consolas" w:eastAsia="Times New Roman" w:hAnsi="Consolas" w:cs="Times New Roman"/>
                <w:color w:val="202020"/>
                <w:sz w:val="21"/>
                <w:szCs w:val="21"/>
                <w:lang w:eastAsia="en-US"/>
              </w:rPr>
              <w:t>resistance</w:t>
            </w:r>
            <w:proofErr w:type="gramEnd"/>
            <w:r w:rsidRPr="00A609AF">
              <w:rPr>
                <w:rFonts w:ascii="Consolas" w:eastAsia="Times New Roman" w:hAnsi="Consolas" w:cs="Times New Roman"/>
                <w:color w:val="202020"/>
                <w:sz w:val="21"/>
                <w:szCs w:val="21"/>
                <w:lang w:eastAsia="en-US"/>
              </w:rPr>
              <w:t>_factor</w:t>
            </w:r>
            <w:proofErr w:type="spellEnd"/>
          </w:p>
          <w:p w14:paraId="1CCE10D1" w14:textId="77777777" w:rsidR="00A609AF" w:rsidRPr="00A609AF" w:rsidRDefault="00A609AF" w:rsidP="00A609AF">
            <w:pPr>
              <w:shd w:val="clear" w:color="auto" w:fill="FFFFFF"/>
              <w:spacing w:line="285" w:lineRule="atLeast"/>
              <w:rPr>
                <w:rFonts w:ascii="Consolas" w:eastAsia="Times New Roman" w:hAnsi="Consolas" w:cs="Times New Roman"/>
                <w:color w:val="202020"/>
                <w:sz w:val="21"/>
                <w:szCs w:val="21"/>
                <w:lang w:eastAsia="en-US"/>
              </w:rPr>
            </w:pPr>
            <w:r w:rsidRPr="00A609AF">
              <w:rPr>
                <w:rFonts w:ascii="Consolas" w:eastAsia="Times New Roman" w:hAnsi="Consolas" w:cs="Times New Roman"/>
                <w:color w:val="202020"/>
                <w:sz w:val="21"/>
                <w:szCs w:val="21"/>
                <w:lang w:eastAsia="en-US"/>
              </w:rPr>
              <w:t xml:space="preserve">        * </w:t>
            </w:r>
            <w:proofErr w:type="spellStart"/>
            <w:proofErr w:type="gramStart"/>
            <w:r w:rsidRPr="00A609AF">
              <w:rPr>
                <w:rFonts w:ascii="Consolas" w:eastAsia="Times New Roman" w:hAnsi="Consolas" w:cs="Times New Roman"/>
                <w:color w:val="202020"/>
                <w:sz w:val="21"/>
                <w:szCs w:val="21"/>
                <w:lang w:eastAsia="en-US"/>
              </w:rPr>
              <w:t>baseline</w:t>
            </w:r>
            <w:proofErr w:type="gramEnd"/>
            <w:r w:rsidRPr="00A609AF">
              <w:rPr>
                <w:rFonts w:ascii="Consolas" w:eastAsia="Times New Roman" w:hAnsi="Consolas" w:cs="Times New Roman"/>
                <w:color w:val="202020"/>
                <w:sz w:val="21"/>
                <w:szCs w:val="21"/>
                <w:lang w:eastAsia="en-US"/>
              </w:rPr>
              <w:t>_factor</w:t>
            </w:r>
            <w:proofErr w:type="spellEnd"/>
          </w:p>
          <w:p w14:paraId="2867EDD4" w14:textId="77777777" w:rsidR="00A609AF" w:rsidRPr="00A609AF" w:rsidRDefault="00A609AF" w:rsidP="00A609AF">
            <w:pPr>
              <w:shd w:val="clear" w:color="auto" w:fill="FFFFFF"/>
              <w:spacing w:line="285" w:lineRule="atLeast"/>
              <w:rPr>
                <w:rFonts w:ascii="Consolas" w:eastAsia="Times New Roman" w:hAnsi="Consolas" w:cs="Times New Roman"/>
                <w:color w:val="202020"/>
                <w:sz w:val="21"/>
                <w:szCs w:val="21"/>
                <w:lang w:eastAsia="en-US"/>
              </w:rPr>
            </w:pPr>
            <w:r w:rsidRPr="00A609AF">
              <w:rPr>
                <w:rFonts w:ascii="Consolas" w:eastAsia="Times New Roman" w:hAnsi="Consolas" w:cs="Times New Roman"/>
                <w:color w:val="202020"/>
                <w:sz w:val="21"/>
                <w:szCs w:val="21"/>
                <w:lang w:eastAsia="en-US"/>
              </w:rPr>
              <w:t xml:space="preserve">        * </w:t>
            </w:r>
            <w:proofErr w:type="spellStart"/>
            <w:proofErr w:type="gramStart"/>
            <w:r w:rsidRPr="00A609AF">
              <w:rPr>
                <w:rFonts w:ascii="Consolas" w:eastAsia="Times New Roman" w:hAnsi="Consolas" w:cs="Times New Roman"/>
                <w:color w:val="202020"/>
                <w:sz w:val="21"/>
                <w:szCs w:val="21"/>
                <w:lang w:eastAsia="en-US"/>
              </w:rPr>
              <w:t>consistency</w:t>
            </w:r>
            <w:proofErr w:type="gramEnd"/>
            <w:r w:rsidRPr="00A609AF">
              <w:rPr>
                <w:rFonts w:ascii="Consolas" w:eastAsia="Times New Roman" w:hAnsi="Consolas" w:cs="Times New Roman"/>
                <w:color w:val="202020"/>
                <w:sz w:val="21"/>
                <w:szCs w:val="21"/>
                <w:lang w:eastAsia="en-US"/>
              </w:rPr>
              <w:t>_factor</w:t>
            </w:r>
            <w:proofErr w:type="spellEnd"/>
          </w:p>
          <w:p w14:paraId="1E19C08E" w14:textId="361BB7EE" w:rsidR="007A738D" w:rsidRDefault="00A609AF" w:rsidP="00A609AF">
            <w:r w:rsidRPr="00A609AF">
              <w:rPr>
                <w:rFonts w:ascii="Consolas" w:eastAsia="Times New Roman" w:hAnsi="Consolas" w:cs="Times New Roman"/>
                <w:color w:val="202020"/>
                <w:sz w:val="21"/>
                <w:szCs w:val="21"/>
                <w:lang w:eastAsia="en-US"/>
              </w:rPr>
              <w:t xml:space="preserve">    )</w:t>
            </w:r>
          </w:p>
        </w:tc>
      </w:tr>
      <w:tr w:rsidR="007A738D" w14:paraId="21DC2779" w14:textId="77777777" w:rsidTr="00483F40">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50" w:type="dxa"/>
            <w:shd w:val="clear" w:color="auto" w:fill="D9D9D9"/>
          </w:tcPr>
          <w:p w14:paraId="678CDBE1" w14:textId="77777777" w:rsidR="007A738D" w:rsidRPr="00245741" w:rsidRDefault="007A738D" w:rsidP="008154F4">
            <w:pPr>
              <w:pStyle w:val="CodeBoxFooter"/>
            </w:pPr>
            <w:r>
              <w:lastRenderedPageBreak/>
              <w:t>Python</w:t>
            </w:r>
          </w:p>
        </w:tc>
      </w:tr>
    </w:tbl>
    <w:p w14:paraId="2F7CF73A" w14:textId="0D5CD193" w:rsidR="007A738D" w:rsidRDefault="00ED05BA" w:rsidP="00ED05BA">
      <w:pPr>
        <w:pStyle w:val="Caption"/>
      </w:pPr>
      <w:r>
        <w:t xml:space="preserve">Figure 2. Original </w:t>
      </w:r>
      <w:r w:rsidR="0041565B">
        <w:t>normalization parameters</w:t>
      </w:r>
    </w:p>
    <w:p w14:paraId="366D0EF6" w14:textId="265D5E3E" w:rsidR="0041565B" w:rsidRDefault="006B6701" w:rsidP="0041565B">
      <w:r>
        <w:t xml:space="preserve">For example, one of the test users, Frank, was a returning member </w:t>
      </w:r>
      <w:r w:rsidR="0087573F">
        <w:t>who produced 120 watts during the current session</w:t>
      </w:r>
      <w:r w:rsidR="00D8319C">
        <w:t xml:space="preserve"> after 40 minutes of exercise at medium resistance, with</w:t>
      </w:r>
      <w:r w:rsidR="00D715E6">
        <w:t xml:space="preserve"> a </w:t>
      </w:r>
      <w:r w:rsidR="00EF1ED4">
        <w:t>30-day</w:t>
      </w:r>
      <w:r w:rsidR="00D715E6">
        <w:t xml:space="preserve"> average of 200W </w:t>
      </w:r>
      <w:r w:rsidR="00EF1ED4">
        <w:t xml:space="preserve">per session. He also just returned after a break, so only 3 visits were made in the last 30 days. Because </w:t>
      </w:r>
      <w:r w:rsidR="0087573F">
        <w:t>many</w:t>
      </w:r>
      <w:r w:rsidR="00EF1ED4">
        <w:t xml:space="preserve"> of these metrics </w:t>
      </w:r>
      <w:r w:rsidR="001D1854">
        <w:t>fell below the goal of earning a full 10% reward, Frank's actual reward was significantly lower</w:t>
      </w:r>
      <w:r w:rsidR="0087573F">
        <w:t xml:space="preserve"> than the amount he generated</w:t>
      </w:r>
      <w:r w:rsidR="003231E7">
        <w:t>, as shown in Figure 3.</w:t>
      </w:r>
    </w:p>
    <w:tbl>
      <w:tblPr>
        <w:tblStyle w:val="CodeBlock"/>
        <w:tblW w:w="0" w:type="auto"/>
        <w:tblLook w:val="04A0" w:firstRow="1" w:lastRow="0" w:firstColumn="1" w:lastColumn="0" w:noHBand="0" w:noVBand="1"/>
      </w:tblPr>
      <w:tblGrid>
        <w:gridCol w:w="9344"/>
      </w:tblGrid>
      <w:tr w:rsidR="003231E7" w14:paraId="60510FBA" w14:textId="77777777" w:rsidTr="00D50218">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44" w:type="dxa"/>
          </w:tcPr>
          <w:p w14:paraId="6C56FDBC" w14:textId="77777777" w:rsidR="003231E7" w:rsidRDefault="003231E7" w:rsidP="008154F4">
            <w:pPr>
              <w:pStyle w:val="CodeBoxTitle"/>
            </w:pPr>
            <w:r>
              <w:t>watt_calculator.py</w:t>
            </w:r>
          </w:p>
        </w:tc>
      </w:tr>
      <w:tr w:rsidR="003231E7" w14:paraId="6120D570" w14:textId="77777777" w:rsidTr="00D502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44" w:type="dxa"/>
          </w:tcPr>
          <w:p w14:paraId="66DB4549" w14:textId="77777777" w:rsidR="00D50218" w:rsidRPr="00D50218" w:rsidRDefault="00D50218" w:rsidP="00D50218">
            <w:pPr>
              <w:shd w:val="clear" w:color="auto" w:fill="FFFFFF"/>
              <w:spacing w:line="285" w:lineRule="atLeast"/>
              <w:rPr>
                <w:rFonts w:ascii="Consolas" w:eastAsia="Times New Roman" w:hAnsi="Consolas" w:cs="Times New Roman"/>
                <w:color w:val="202020"/>
                <w:sz w:val="21"/>
                <w:szCs w:val="21"/>
                <w:lang w:eastAsia="en-US"/>
              </w:rPr>
            </w:pPr>
            <w:r w:rsidRPr="00D50218">
              <w:rPr>
                <w:rFonts w:ascii="Consolas" w:eastAsia="Times New Roman" w:hAnsi="Consolas" w:cs="Times New Roman"/>
                <w:color w:val="202020"/>
                <w:sz w:val="21"/>
                <w:szCs w:val="21"/>
                <w:lang w:eastAsia="en-US"/>
              </w:rPr>
              <w:t>members = [</w:t>
            </w:r>
          </w:p>
          <w:p w14:paraId="04FDFA3C" w14:textId="77777777" w:rsidR="00D50218" w:rsidRPr="00D50218" w:rsidRDefault="00D50218" w:rsidP="00D50218">
            <w:pPr>
              <w:shd w:val="clear" w:color="auto" w:fill="FFFFFF"/>
              <w:spacing w:line="285" w:lineRule="atLeast"/>
              <w:rPr>
                <w:rFonts w:ascii="Consolas" w:eastAsia="Times New Roman" w:hAnsi="Consolas" w:cs="Times New Roman"/>
                <w:color w:val="202020"/>
                <w:sz w:val="21"/>
                <w:szCs w:val="21"/>
                <w:lang w:eastAsia="en-US"/>
              </w:rPr>
            </w:pPr>
            <w:r w:rsidRPr="00D50218">
              <w:rPr>
                <w:rFonts w:ascii="Consolas" w:eastAsia="Times New Roman" w:hAnsi="Consolas" w:cs="Times New Roman"/>
                <w:color w:val="202020"/>
                <w:sz w:val="21"/>
                <w:szCs w:val="21"/>
                <w:lang w:eastAsia="en-US"/>
              </w:rPr>
              <w:t xml:space="preserve">            ...</w:t>
            </w:r>
          </w:p>
          <w:p w14:paraId="1E7574D0" w14:textId="77777777" w:rsidR="00D50218" w:rsidRPr="00D50218" w:rsidRDefault="00D50218" w:rsidP="00D50218">
            <w:pPr>
              <w:shd w:val="clear" w:color="auto" w:fill="FFFFFF"/>
              <w:spacing w:line="285" w:lineRule="atLeast"/>
              <w:rPr>
                <w:rFonts w:ascii="Consolas" w:eastAsia="Times New Roman" w:hAnsi="Consolas" w:cs="Times New Roman"/>
                <w:color w:val="202020"/>
                <w:sz w:val="21"/>
                <w:szCs w:val="21"/>
                <w:lang w:eastAsia="en-US"/>
              </w:rPr>
            </w:pPr>
            <w:r w:rsidRPr="00D50218">
              <w:rPr>
                <w:rFonts w:ascii="Consolas" w:eastAsia="Times New Roman" w:hAnsi="Consolas" w:cs="Times New Roman"/>
                <w:color w:val="202020"/>
                <w:sz w:val="21"/>
                <w:szCs w:val="21"/>
                <w:lang w:eastAsia="en-US"/>
              </w:rPr>
              <w:t xml:space="preserve">            (</w:t>
            </w:r>
          </w:p>
          <w:p w14:paraId="1B0F1F10" w14:textId="77777777" w:rsidR="00D50218" w:rsidRPr="00D50218" w:rsidRDefault="00D50218" w:rsidP="00D50218">
            <w:pPr>
              <w:shd w:val="clear" w:color="auto" w:fill="FFFFFF"/>
              <w:spacing w:line="285" w:lineRule="atLeast"/>
              <w:rPr>
                <w:rFonts w:ascii="Consolas" w:eastAsia="Times New Roman" w:hAnsi="Consolas" w:cs="Times New Roman"/>
                <w:color w:val="202020"/>
                <w:sz w:val="21"/>
                <w:szCs w:val="21"/>
                <w:lang w:eastAsia="en-US"/>
              </w:rPr>
            </w:pPr>
            <w:r w:rsidRPr="00D50218">
              <w:rPr>
                <w:rFonts w:ascii="Consolas" w:eastAsia="Times New Roman" w:hAnsi="Consolas" w:cs="Times New Roman"/>
                <w:color w:val="202020"/>
                <w:sz w:val="21"/>
                <w:szCs w:val="21"/>
                <w:lang w:eastAsia="en-US"/>
              </w:rPr>
              <w:t xml:space="preserve">                "Frank — Returning Member",</w:t>
            </w:r>
          </w:p>
          <w:p w14:paraId="2E2777F0" w14:textId="77777777" w:rsidR="00D50218" w:rsidRPr="00D50218" w:rsidRDefault="00D50218" w:rsidP="00D50218">
            <w:pPr>
              <w:shd w:val="clear" w:color="auto" w:fill="FFFFFF"/>
              <w:spacing w:line="285" w:lineRule="atLeast"/>
              <w:rPr>
                <w:rFonts w:ascii="Consolas" w:eastAsia="Times New Roman" w:hAnsi="Consolas" w:cs="Times New Roman"/>
                <w:color w:val="202020"/>
                <w:sz w:val="21"/>
                <w:szCs w:val="21"/>
                <w:lang w:eastAsia="en-US"/>
              </w:rPr>
            </w:pPr>
            <w:r w:rsidRPr="00D50218">
              <w:rPr>
                <w:rFonts w:ascii="Consolas" w:eastAsia="Times New Roman" w:hAnsi="Consolas" w:cs="Times New Roman"/>
                <w:color w:val="202020"/>
                <w:sz w:val="21"/>
                <w:szCs w:val="21"/>
                <w:lang w:eastAsia="en-US"/>
              </w:rPr>
              <w:t xml:space="preserve">                </w:t>
            </w:r>
            <w:proofErr w:type="gramStart"/>
            <w:r w:rsidRPr="00D50218">
              <w:rPr>
                <w:rFonts w:ascii="Consolas" w:eastAsia="Times New Roman" w:hAnsi="Consolas" w:cs="Times New Roman"/>
                <w:color w:val="202020"/>
                <w:sz w:val="21"/>
                <w:szCs w:val="21"/>
                <w:lang w:eastAsia="en-US"/>
              </w:rPr>
              <w:t xml:space="preserve">120,   </w:t>
            </w:r>
            <w:proofErr w:type="gramEnd"/>
            <w:r w:rsidRPr="00D50218">
              <w:rPr>
                <w:rFonts w:ascii="Consolas" w:eastAsia="Times New Roman" w:hAnsi="Consolas" w:cs="Times New Roman"/>
                <w:color w:val="202020"/>
                <w:sz w:val="21"/>
                <w:szCs w:val="21"/>
                <w:lang w:eastAsia="en-US"/>
              </w:rPr>
              <w:t xml:space="preserve">     # Moderate watts</w:t>
            </w:r>
          </w:p>
          <w:p w14:paraId="3B3104D6" w14:textId="77777777" w:rsidR="00D50218" w:rsidRPr="00D50218" w:rsidRDefault="00D50218" w:rsidP="00D50218">
            <w:pPr>
              <w:shd w:val="clear" w:color="auto" w:fill="FFFFFF"/>
              <w:spacing w:line="285" w:lineRule="atLeast"/>
              <w:rPr>
                <w:rFonts w:ascii="Consolas" w:eastAsia="Times New Roman" w:hAnsi="Consolas" w:cs="Times New Roman"/>
                <w:color w:val="202020"/>
                <w:sz w:val="21"/>
                <w:szCs w:val="21"/>
                <w:lang w:eastAsia="en-US"/>
              </w:rPr>
            </w:pPr>
            <w:r w:rsidRPr="00D50218">
              <w:rPr>
                <w:rFonts w:ascii="Consolas" w:eastAsia="Times New Roman" w:hAnsi="Consolas" w:cs="Times New Roman"/>
                <w:color w:val="202020"/>
                <w:sz w:val="21"/>
                <w:szCs w:val="21"/>
                <w:lang w:eastAsia="en-US"/>
              </w:rPr>
              <w:t xml:space="preserve">                </w:t>
            </w:r>
            <w:proofErr w:type="gramStart"/>
            <w:r w:rsidRPr="00D50218">
              <w:rPr>
                <w:rFonts w:ascii="Consolas" w:eastAsia="Times New Roman" w:hAnsi="Consolas" w:cs="Times New Roman"/>
                <w:color w:val="202020"/>
                <w:sz w:val="21"/>
                <w:szCs w:val="21"/>
                <w:lang w:eastAsia="en-US"/>
              </w:rPr>
              <w:t xml:space="preserve">2400,   </w:t>
            </w:r>
            <w:proofErr w:type="gramEnd"/>
            <w:r w:rsidRPr="00D50218">
              <w:rPr>
                <w:rFonts w:ascii="Consolas" w:eastAsia="Times New Roman" w:hAnsi="Consolas" w:cs="Times New Roman"/>
                <w:color w:val="202020"/>
                <w:sz w:val="21"/>
                <w:szCs w:val="21"/>
                <w:lang w:eastAsia="en-US"/>
              </w:rPr>
              <w:t xml:space="preserve">    # 40 minutes</w:t>
            </w:r>
          </w:p>
          <w:p w14:paraId="629346A1" w14:textId="77777777" w:rsidR="00D50218" w:rsidRPr="00D50218" w:rsidRDefault="00D50218" w:rsidP="00D50218">
            <w:pPr>
              <w:shd w:val="clear" w:color="auto" w:fill="FFFFFF"/>
              <w:spacing w:line="285" w:lineRule="atLeast"/>
              <w:rPr>
                <w:rFonts w:ascii="Consolas" w:eastAsia="Times New Roman" w:hAnsi="Consolas" w:cs="Times New Roman"/>
                <w:color w:val="202020"/>
                <w:sz w:val="21"/>
                <w:szCs w:val="21"/>
                <w:lang w:eastAsia="en-US"/>
              </w:rPr>
            </w:pPr>
            <w:r w:rsidRPr="00D50218">
              <w:rPr>
                <w:rFonts w:ascii="Consolas" w:eastAsia="Times New Roman" w:hAnsi="Consolas" w:cs="Times New Roman"/>
                <w:color w:val="202020"/>
                <w:sz w:val="21"/>
                <w:szCs w:val="21"/>
                <w:lang w:eastAsia="en-US"/>
              </w:rPr>
              <w:t xml:space="preserve">                </w:t>
            </w:r>
            <w:proofErr w:type="gramStart"/>
            <w:r w:rsidRPr="00D50218">
              <w:rPr>
                <w:rFonts w:ascii="Consolas" w:eastAsia="Times New Roman" w:hAnsi="Consolas" w:cs="Times New Roman"/>
                <w:color w:val="202020"/>
                <w:sz w:val="21"/>
                <w:szCs w:val="21"/>
                <w:lang w:eastAsia="en-US"/>
              </w:rPr>
              <w:t xml:space="preserve">5,   </w:t>
            </w:r>
            <w:proofErr w:type="gramEnd"/>
            <w:r w:rsidRPr="00D50218">
              <w:rPr>
                <w:rFonts w:ascii="Consolas" w:eastAsia="Times New Roman" w:hAnsi="Consolas" w:cs="Times New Roman"/>
                <w:color w:val="202020"/>
                <w:sz w:val="21"/>
                <w:szCs w:val="21"/>
                <w:lang w:eastAsia="en-US"/>
              </w:rPr>
              <w:t xml:space="preserve">       # Mid-resistance</w:t>
            </w:r>
          </w:p>
          <w:p w14:paraId="470973DE" w14:textId="77777777" w:rsidR="00D50218" w:rsidRPr="00D50218" w:rsidRDefault="00D50218" w:rsidP="00D50218">
            <w:pPr>
              <w:shd w:val="clear" w:color="auto" w:fill="FFFFFF"/>
              <w:spacing w:line="285" w:lineRule="atLeast"/>
              <w:rPr>
                <w:rFonts w:ascii="Consolas" w:eastAsia="Times New Roman" w:hAnsi="Consolas" w:cs="Times New Roman"/>
                <w:color w:val="202020"/>
                <w:sz w:val="21"/>
                <w:szCs w:val="21"/>
                <w:lang w:eastAsia="en-US"/>
              </w:rPr>
            </w:pPr>
            <w:r w:rsidRPr="00D50218">
              <w:rPr>
                <w:rFonts w:ascii="Consolas" w:eastAsia="Times New Roman" w:hAnsi="Consolas" w:cs="Times New Roman"/>
                <w:color w:val="202020"/>
                <w:sz w:val="21"/>
                <w:szCs w:val="21"/>
                <w:lang w:eastAsia="en-US"/>
              </w:rPr>
              <w:t xml:space="preserve">                </w:t>
            </w:r>
            <w:proofErr w:type="gramStart"/>
            <w:r w:rsidRPr="00D50218">
              <w:rPr>
                <w:rFonts w:ascii="Consolas" w:eastAsia="Times New Roman" w:hAnsi="Consolas" w:cs="Times New Roman"/>
                <w:color w:val="202020"/>
                <w:sz w:val="21"/>
                <w:szCs w:val="21"/>
                <w:lang w:eastAsia="en-US"/>
              </w:rPr>
              <w:t xml:space="preserve">200,   </w:t>
            </w:r>
            <w:proofErr w:type="gramEnd"/>
            <w:r w:rsidRPr="00D50218">
              <w:rPr>
                <w:rFonts w:ascii="Consolas" w:eastAsia="Times New Roman" w:hAnsi="Consolas" w:cs="Times New Roman"/>
                <w:color w:val="202020"/>
                <w:sz w:val="21"/>
                <w:szCs w:val="21"/>
                <w:lang w:eastAsia="en-US"/>
              </w:rPr>
              <w:t xml:space="preserve">     # High </w:t>
            </w:r>
            <w:proofErr w:type="gramStart"/>
            <w:r w:rsidRPr="00D50218">
              <w:rPr>
                <w:rFonts w:ascii="Consolas" w:eastAsia="Times New Roman" w:hAnsi="Consolas" w:cs="Times New Roman"/>
                <w:color w:val="202020"/>
                <w:sz w:val="21"/>
                <w:szCs w:val="21"/>
                <w:lang w:eastAsia="en-US"/>
              </w:rPr>
              <w:t>baseline</w:t>
            </w:r>
            <w:proofErr w:type="gramEnd"/>
            <w:r w:rsidRPr="00D50218">
              <w:rPr>
                <w:rFonts w:ascii="Consolas" w:eastAsia="Times New Roman" w:hAnsi="Consolas" w:cs="Times New Roman"/>
                <w:color w:val="202020"/>
                <w:sz w:val="21"/>
                <w:szCs w:val="21"/>
                <w:lang w:eastAsia="en-US"/>
              </w:rPr>
              <w:t xml:space="preserve"> — underperforming today</w:t>
            </w:r>
          </w:p>
          <w:p w14:paraId="50AEDC45" w14:textId="77777777" w:rsidR="00D50218" w:rsidRPr="00D50218" w:rsidRDefault="00D50218" w:rsidP="00D50218">
            <w:pPr>
              <w:shd w:val="clear" w:color="auto" w:fill="FFFFFF"/>
              <w:spacing w:line="285" w:lineRule="atLeast"/>
              <w:rPr>
                <w:rFonts w:ascii="Consolas" w:eastAsia="Times New Roman" w:hAnsi="Consolas" w:cs="Times New Roman"/>
                <w:color w:val="202020"/>
                <w:sz w:val="21"/>
                <w:szCs w:val="21"/>
                <w:lang w:eastAsia="en-US"/>
              </w:rPr>
            </w:pPr>
            <w:r w:rsidRPr="00D50218">
              <w:rPr>
                <w:rFonts w:ascii="Consolas" w:eastAsia="Times New Roman" w:hAnsi="Consolas" w:cs="Times New Roman"/>
                <w:color w:val="202020"/>
                <w:sz w:val="21"/>
                <w:szCs w:val="21"/>
                <w:lang w:eastAsia="en-US"/>
              </w:rPr>
              <w:t xml:space="preserve">                3           # Just returned after a break</w:t>
            </w:r>
          </w:p>
          <w:p w14:paraId="5F452DFD" w14:textId="77777777" w:rsidR="00D50218" w:rsidRPr="00D50218" w:rsidRDefault="00D50218" w:rsidP="00D50218">
            <w:pPr>
              <w:shd w:val="clear" w:color="auto" w:fill="FFFFFF"/>
              <w:spacing w:line="285" w:lineRule="atLeast"/>
              <w:rPr>
                <w:rFonts w:ascii="Consolas" w:eastAsia="Times New Roman" w:hAnsi="Consolas" w:cs="Times New Roman"/>
                <w:color w:val="202020"/>
                <w:sz w:val="21"/>
                <w:szCs w:val="21"/>
                <w:lang w:eastAsia="en-US"/>
              </w:rPr>
            </w:pPr>
            <w:r w:rsidRPr="00D50218">
              <w:rPr>
                <w:rFonts w:ascii="Consolas" w:eastAsia="Times New Roman" w:hAnsi="Consolas" w:cs="Times New Roman"/>
                <w:color w:val="202020"/>
                <w:sz w:val="21"/>
                <w:szCs w:val="21"/>
                <w:lang w:eastAsia="en-US"/>
              </w:rPr>
              <w:t xml:space="preserve">            )</w:t>
            </w:r>
          </w:p>
          <w:p w14:paraId="7C022477" w14:textId="77777777" w:rsidR="00D50218" w:rsidRPr="00D50218" w:rsidRDefault="00D50218" w:rsidP="00D50218">
            <w:pPr>
              <w:shd w:val="clear" w:color="auto" w:fill="FFFFFF"/>
              <w:spacing w:line="285" w:lineRule="atLeast"/>
              <w:rPr>
                <w:rFonts w:ascii="Consolas" w:eastAsia="Times New Roman" w:hAnsi="Consolas" w:cs="Times New Roman"/>
                <w:color w:val="202020"/>
                <w:sz w:val="21"/>
                <w:szCs w:val="21"/>
                <w:lang w:eastAsia="en-US"/>
              </w:rPr>
            </w:pPr>
            <w:r w:rsidRPr="00D50218">
              <w:rPr>
                <w:rFonts w:ascii="Consolas" w:eastAsia="Times New Roman" w:hAnsi="Consolas" w:cs="Times New Roman"/>
                <w:color w:val="202020"/>
                <w:sz w:val="21"/>
                <w:szCs w:val="21"/>
                <w:lang w:eastAsia="en-US"/>
              </w:rPr>
              <w:t xml:space="preserve">            ...</w:t>
            </w:r>
          </w:p>
          <w:p w14:paraId="702546FA" w14:textId="793DD619" w:rsidR="003231E7" w:rsidRDefault="00D50218" w:rsidP="00D50218">
            <w:r w:rsidRPr="00D50218">
              <w:rPr>
                <w:rFonts w:ascii="Consolas" w:eastAsia="Times New Roman" w:hAnsi="Consolas" w:cs="Times New Roman"/>
                <w:color w:val="202020"/>
                <w:sz w:val="21"/>
                <w:szCs w:val="21"/>
                <w:lang w:eastAsia="en-US"/>
              </w:rPr>
              <w:t xml:space="preserve">        ]</w:t>
            </w:r>
          </w:p>
        </w:tc>
      </w:tr>
      <w:tr w:rsidR="003231E7" w14:paraId="4604A333" w14:textId="77777777" w:rsidTr="00D50218">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44" w:type="dxa"/>
            <w:shd w:val="clear" w:color="auto" w:fill="D9D9D9"/>
          </w:tcPr>
          <w:p w14:paraId="43A903D4" w14:textId="77777777" w:rsidR="003231E7" w:rsidRPr="00245741" w:rsidRDefault="003231E7" w:rsidP="008154F4">
            <w:pPr>
              <w:pStyle w:val="CodeBoxFooter"/>
            </w:pPr>
            <w:r>
              <w:t>Python</w:t>
            </w:r>
          </w:p>
        </w:tc>
      </w:tr>
      <w:tr w:rsidR="00D50218" w14:paraId="56EDE389" w14:textId="77777777" w:rsidTr="00337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shd w:val="clear" w:color="auto" w:fill="0F6FC6" w:themeFill="accent1"/>
          </w:tcPr>
          <w:p w14:paraId="0CEC0E51" w14:textId="4170EFD9" w:rsidR="00D50218" w:rsidRDefault="0033792E" w:rsidP="008154F4">
            <w:pPr>
              <w:pStyle w:val="CodeBoxTitle"/>
            </w:pPr>
            <w:r>
              <w:t>Output</w:t>
            </w:r>
          </w:p>
        </w:tc>
      </w:tr>
      <w:tr w:rsidR="00D50218" w14:paraId="112CF633" w14:textId="77777777" w:rsidTr="00D502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tcPr>
          <w:p w14:paraId="2B763380" w14:textId="77777777" w:rsidR="003A0EF7" w:rsidRPr="003A0EF7" w:rsidRDefault="003A0EF7" w:rsidP="003A0EF7">
            <w:pPr>
              <w:shd w:val="clear" w:color="auto" w:fill="FFFFFF"/>
              <w:spacing w:line="285" w:lineRule="atLeast"/>
              <w:rPr>
                <w:rFonts w:ascii="Consolas" w:eastAsia="Times New Roman" w:hAnsi="Consolas" w:cs="Times New Roman"/>
                <w:color w:val="202020"/>
                <w:sz w:val="21"/>
                <w:szCs w:val="21"/>
                <w:lang w:eastAsia="en-US"/>
              </w:rPr>
            </w:pPr>
            <w:r w:rsidRPr="003A0EF7">
              <w:rPr>
                <w:rFonts w:ascii="Consolas" w:eastAsia="Times New Roman" w:hAnsi="Consolas" w:cs="Times New Roman"/>
                <w:color w:val="202020"/>
                <w:sz w:val="21"/>
                <w:szCs w:val="21"/>
                <w:lang w:eastAsia="en-US"/>
              </w:rPr>
              <w:t>=============================================</w:t>
            </w:r>
          </w:p>
          <w:p w14:paraId="70A287FE" w14:textId="77777777" w:rsidR="003A0EF7" w:rsidRPr="003A0EF7" w:rsidRDefault="003A0EF7" w:rsidP="003A0EF7">
            <w:pPr>
              <w:shd w:val="clear" w:color="auto" w:fill="FFFFFF"/>
              <w:spacing w:line="285" w:lineRule="atLeast"/>
              <w:rPr>
                <w:rFonts w:ascii="Consolas" w:eastAsia="Times New Roman" w:hAnsi="Consolas" w:cs="Times New Roman"/>
                <w:color w:val="202020"/>
                <w:sz w:val="21"/>
                <w:szCs w:val="21"/>
                <w:lang w:eastAsia="en-US"/>
              </w:rPr>
            </w:pPr>
            <w:r w:rsidRPr="003A0EF7">
              <w:rPr>
                <w:rFonts w:ascii="Consolas" w:eastAsia="Times New Roman" w:hAnsi="Consolas" w:cs="Times New Roman"/>
                <w:color w:val="202020"/>
                <w:sz w:val="21"/>
                <w:szCs w:val="21"/>
                <w:lang w:eastAsia="en-US"/>
              </w:rPr>
              <w:t xml:space="preserve">  Member: Frank — Returning Member</w:t>
            </w:r>
          </w:p>
          <w:p w14:paraId="26481AF4" w14:textId="77777777" w:rsidR="003A0EF7" w:rsidRPr="003A0EF7" w:rsidRDefault="003A0EF7" w:rsidP="003A0EF7">
            <w:pPr>
              <w:shd w:val="clear" w:color="auto" w:fill="FFFFFF"/>
              <w:spacing w:line="285" w:lineRule="atLeast"/>
              <w:rPr>
                <w:rFonts w:ascii="Consolas" w:eastAsia="Times New Roman" w:hAnsi="Consolas" w:cs="Times New Roman"/>
                <w:color w:val="202020"/>
                <w:sz w:val="21"/>
                <w:szCs w:val="21"/>
                <w:lang w:eastAsia="en-US"/>
              </w:rPr>
            </w:pPr>
            <w:r w:rsidRPr="003A0EF7">
              <w:rPr>
                <w:rFonts w:ascii="Consolas" w:eastAsia="Times New Roman" w:hAnsi="Consolas" w:cs="Times New Roman"/>
                <w:color w:val="202020"/>
                <w:sz w:val="21"/>
                <w:szCs w:val="21"/>
                <w:lang w:eastAsia="en-US"/>
              </w:rPr>
              <w:t>=============================================</w:t>
            </w:r>
          </w:p>
          <w:p w14:paraId="373EC9E6" w14:textId="6E33953F" w:rsidR="003A0EF7" w:rsidRPr="003A0EF7" w:rsidRDefault="003A0EF7" w:rsidP="003A0EF7">
            <w:pPr>
              <w:shd w:val="clear" w:color="auto" w:fill="FFFFFF"/>
              <w:spacing w:line="285" w:lineRule="atLeast"/>
              <w:rPr>
                <w:rFonts w:ascii="Consolas" w:eastAsia="Times New Roman" w:hAnsi="Consolas" w:cs="Times New Roman"/>
                <w:color w:val="202020"/>
                <w:sz w:val="21"/>
                <w:szCs w:val="21"/>
                <w:lang w:eastAsia="en-US"/>
              </w:rPr>
            </w:pPr>
            <w:r w:rsidRPr="003A0EF7">
              <w:rPr>
                <w:rFonts w:ascii="Consolas" w:eastAsia="Times New Roman" w:hAnsi="Consolas" w:cs="Times New Roman"/>
                <w:color w:val="202020"/>
                <w:sz w:val="21"/>
                <w:szCs w:val="21"/>
                <w:lang w:eastAsia="en-US"/>
              </w:rPr>
              <w:t xml:space="preserve">  Raw Watts:            120 </w:t>
            </w:r>
            <w:proofErr w:type="spellStart"/>
            <w:r w:rsidRPr="003A0EF7">
              <w:rPr>
                <w:rFonts w:ascii="Consolas" w:eastAsia="Times New Roman" w:hAnsi="Consolas" w:cs="Times New Roman"/>
                <w:color w:val="202020"/>
                <w:sz w:val="21"/>
                <w:szCs w:val="21"/>
                <w:lang w:eastAsia="en-US"/>
              </w:rPr>
              <w:t>W</w:t>
            </w:r>
            <w:r w:rsidR="00623C31">
              <w:rPr>
                <w:rFonts w:ascii="Consolas" w:eastAsia="Times New Roman" w:hAnsi="Consolas" w:cs="Times New Roman"/>
                <w:color w:val="202020"/>
                <w:sz w:val="21"/>
                <w:szCs w:val="21"/>
                <w:lang w:eastAsia="en-US"/>
              </w:rPr>
              <w:t>h</w:t>
            </w:r>
            <w:proofErr w:type="spellEnd"/>
          </w:p>
          <w:p w14:paraId="7ED44C6D" w14:textId="77777777" w:rsidR="003A0EF7" w:rsidRPr="003A0EF7" w:rsidRDefault="003A0EF7" w:rsidP="003A0EF7">
            <w:pPr>
              <w:shd w:val="clear" w:color="auto" w:fill="FFFFFF"/>
              <w:spacing w:line="285" w:lineRule="atLeast"/>
              <w:rPr>
                <w:rFonts w:ascii="Consolas" w:eastAsia="Times New Roman" w:hAnsi="Consolas" w:cs="Times New Roman"/>
                <w:color w:val="202020"/>
                <w:sz w:val="21"/>
                <w:szCs w:val="21"/>
                <w:lang w:eastAsia="en-US"/>
              </w:rPr>
            </w:pPr>
            <w:r w:rsidRPr="003A0EF7">
              <w:rPr>
                <w:rFonts w:ascii="Consolas" w:eastAsia="Times New Roman" w:hAnsi="Consolas" w:cs="Times New Roman"/>
                <w:color w:val="202020"/>
                <w:sz w:val="21"/>
                <w:szCs w:val="21"/>
                <w:lang w:eastAsia="en-US"/>
              </w:rPr>
              <w:lastRenderedPageBreak/>
              <w:t xml:space="preserve">  Duration Factor:      0.6667</w:t>
            </w:r>
          </w:p>
          <w:p w14:paraId="3184E391" w14:textId="77777777" w:rsidR="003A0EF7" w:rsidRPr="003A0EF7" w:rsidRDefault="003A0EF7" w:rsidP="003A0EF7">
            <w:pPr>
              <w:shd w:val="clear" w:color="auto" w:fill="FFFFFF"/>
              <w:spacing w:line="285" w:lineRule="atLeast"/>
              <w:rPr>
                <w:rFonts w:ascii="Consolas" w:eastAsia="Times New Roman" w:hAnsi="Consolas" w:cs="Times New Roman"/>
                <w:color w:val="202020"/>
                <w:sz w:val="21"/>
                <w:szCs w:val="21"/>
                <w:lang w:eastAsia="en-US"/>
              </w:rPr>
            </w:pPr>
            <w:r w:rsidRPr="003A0EF7">
              <w:rPr>
                <w:rFonts w:ascii="Consolas" w:eastAsia="Times New Roman" w:hAnsi="Consolas" w:cs="Times New Roman"/>
                <w:color w:val="202020"/>
                <w:sz w:val="21"/>
                <w:szCs w:val="21"/>
                <w:lang w:eastAsia="en-US"/>
              </w:rPr>
              <w:t xml:space="preserve">  Resistance Factor:    0.5</w:t>
            </w:r>
          </w:p>
          <w:p w14:paraId="521AEFCA" w14:textId="77777777" w:rsidR="003A0EF7" w:rsidRPr="003A0EF7" w:rsidRDefault="003A0EF7" w:rsidP="003A0EF7">
            <w:pPr>
              <w:shd w:val="clear" w:color="auto" w:fill="FFFFFF"/>
              <w:spacing w:line="285" w:lineRule="atLeast"/>
              <w:rPr>
                <w:rFonts w:ascii="Consolas" w:eastAsia="Times New Roman" w:hAnsi="Consolas" w:cs="Times New Roman"/>
                <w:color w:val="202020"/>
                <w:sz w:val="21"/>
                <w:szCs w:val="21"/>
                <w:lang w:eastAsia="en-US"/>
              </w:rPr>
            </w:pPr>
            <w:r w:rsidRPr="003A0EF7">
              <w:rPr>
                <w:rFonts w:ascii="Consolas" w:eastAsia="Times New Roman" w:hAnsi="Consolas" w:cs="Times New Roman"/>
                <w:color w:val="202020"/>
                <w:sz w:val="21"/>
                <w:szCs w:val="21"/>
                <w:lang w:eastAsia="en-US"/>
              </w:rPr>
              <w:t xml:space="preserve">  Baseline Factor:      0.6</w:t>
            </w:r>
          </w:p>
          <w:p w14:paraId="6E6E0879" w14:textId="77777777" w:rsidR="003A0EF7" w:rsidRPr="003A0EF7" w:rsidRDefault="003A0EF7" w:rsidP="003A0EF7">
            <w:pPr>
              <w:shd w:val="clear" w:color="auto" w:fill="FFFFFF"/>
              <w:spacing w:line="285" w:lineRule="atLeast"/>
              <w:rPr>
                <w:rFonts w:ascii="Consolas" w:eastAsia="Times New Roman" w:hAnsi="Consolas" w:cs="Times New Roman"/>
                <w:color w:val="202020"/>
                <w:sz w:val="21"/>
                <w:szCs w:val="21"/>
                <w:lang w:eastAsia="en-US"/>
              </w:rPr>
            </w:pPr>
            <w:r w:rsidRPr="003A0EF7">
              <w:rPr>
                <w:rFonts w:ascii="Consolas" w:eastAsia="Times New Roman" w:hAnsi="Consolas" w:cs="Times New Roman"/>
                <w:color w:val="202020"/>
                <w:sz w:val="21"/>
                <w:szCs w:val="21"/>
                <w:lang w:eastAsia="en-US"/>
              </w:rPr>
              <w:t xml:space="preserve">  Consistency Factor:   0.25</w:t>
            </w:r>
          </w:p>
          <w:p w14:paraId="0E47FFF9" w14:textId="77777777" w:rsidR="003A0EF7" w:rsidRPr="003A0EF7" w:rsidRDefault="003A0EF7" w:rsidP="003A0EF7">
            <w:pPr>
              <w:shd w:val="clear" w:color="auto" w:fill="FFFFFF"/>
              <w:spacing w:line="285" w:lineRule="atLeast"/>
              <w:rPr>
                <w:rFonts w:ascii="Consolas" w:eastAsia="Times New Roman" w:hAnsi="Consolas" w:cs="Times New Roman"/>
                <w:color w:val="202020"/>
                <w:sz w:val="21"/>
                <w:szCs w:val="21"/>
                <w:lang w:eastAsia="en-US"/>
              </w:rPr>
            </w:pPr>
            <w:r w:rsidRPr="003A0EF7">
              <w:rPr>
                <w:rFonts w:ascii="Consolas" w:eastAsia="Times New Roman" w:hAnsi="Consolas" w:cs="Times New Roman" w:hint="eastAsia"/>
                <w:color w:val="202020"/>
                <w:sz w:val="21"/>
                <w:szCs w:val="21"/>
                <w:lang w:eastAsia="en-US"/>
              </w:rPr>
              <w:t xml:space="preserve">  ──────────────────────────────────────</w:t>
            </w:r>
          </w:p>
          <w:p w14:paraId="7B33AA3A" w14:textId="037977B0" w:rsidR="003A0EF7" w:rsidRPr="003A0EF7" w:rsidRDefault="003A0EF7" w:rsidP="003A0EF7">
            <w:pPr>
              <w:shd w:val="clear" w:color="auto" w:fill="FFFFFF"/>
              <w:spacing w:line="285" w:lineRule="atLeast"/>
              <w:rPr>
                <w:rFonts w:ascii="Consolas" w:eastAsia="Times New Roman" w:hAnsi="Consolas" w:cs="Times New Roman"/>
                <w:color w:val="202020"/>
                <w:sz w:val="21"/>
                <w:szCs w:val="21"/>
                <w:lang w:eastAsia="en-US"/>
              </w:rPr>
            </w:pPr>
            <w:r w:rsidRPr="003A0EF7">
              <w:rPr>
                <w:rFonts w:ascii="Consolas" w:eastAsia="Times New Roman" w:hAnsi="Consolas" w:cs="Times New Roman"/>
                <w:color w:val="202020"/>
                <w:sz w:val="21"/>
                <w:szCs w:val="21"/>
                <w:lang w:eastAsia="en-US"/>
              </w:rPr>
              <w:t xml:space="preserve">  Normalized Credit:    6.0 W</w:t>
            </w:r>
          </w:p>
          <w:p w14:paraId="08166ACF" w14:textId="7C9B92A8" w:rsidR="003A0EF7" w:rsidRPr="003A0EF7" w:rsidRDefault="003A0EF7" w:rsidP="003A0EF7">
            <w:pPr>
              <w:shd w:val="clear" w:color="auto" w:fill="FFFFFF"/>
              <w:spacing w:line="285" w:lineRule="atLeast"/>
              <w:rPr>
                <w:rFonts w:ascii="Consolas" w:eastAsia="Times New Roman" w:hAnsi="Consolas" w:cs="Times New Roman"/>
                <w:color w:val="202020"/>
                <w:sz w:val="21"/>
                <w:szCs w:val="21"/>
                <w:lang w:eastAsia="en-US"/>
              </w:rPr>
            </w:pPr>
            <w:r w:rsidRPr="003A0EF7">
              <w:rPr>
                <w:rFonts w:ascii="Consolas" w:eastAsia="Times New Roman" w:hAnsi="Consolas" w:cs="Times New Roman"/>
                <w:color w:val="202020"/>
                <w:sz w:val="21"/>
                <w:szCs w:val="21"/>
                <w:lang w:eastAsia="en-US"/>
              </w:rPr>
              <w:t xml:space="preserve">  Added To Balance:     6 W</w:t>
            </w:r>
          </w:p>
          <w:p w14:paraId="20EBCD3A" w14:textId="5F0C44DD" w:rsidR="00D50218" w:rsidRDefault="003A0EF7" w:rsidP="003A0EF7">
            <w:r w:rsidRPr="003A0EF7">
              <w:rPr>
                <w:rFonts w:ascii="Consolas" w:eastAsia="Times New Roman" w:hAnsi="Consolas" w:cs="Times New Roman"/>
                <w:color w:val="202020"/>
                <w:sz w:val="21"/>
                <w:szCs w:val="21"/>
                <w:lang w:eastAsia="en-US"/>
              </w:rPr>
              <w:t>=============================================</w:t>
            </w:r>
          </w:p>
        </w:tc>
      </w:tr>
      <w:tr w:rsidR="00D50218" w14:paraId="3190F1D3" w14:textId="77777777" w:rsidTr="00337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shd w:val="clear" w:color="auto" w:fill="D9D9D9" w:themeFill="background1" w:themeFillShade="D9"/>
          </w:tcPr>
          <w:p w14:paraId="04EDCAFD" w14:textId="6E8A6D98" w:rsidR="00D50218" w:rsidRPr="00245741" w:rsidRDefault="0033792E" w:rsidP="008154F4">
            <w:pPr>
              <w:pStyle w:val="CodeBoxFooter"/>
            </w:pPr>
            <w:r>
              <w:lastRenderedPageBreak/>
              <w:t>Text</w:t>
            </w:r>
          </w:p>
        </w:tc>
      </w:tr>
    </w:tbl>
    <w:p w14:paraId="515606FD" w14:textId="5AD2CD86" w:rsidR="003231E7" w:rsidRDefault="003A0EF7" w:rsidP="003A0EF7">
      <w:pPr>
        <w:pStyle w:val="Caption"/>
      </w:pPr>
      <w:r>
        <w:t xml:space="preserve">Figure 3. </w:t>
      </w:r>
      <w:r w:rsidR="001D1854">
        <w:t>Frank test with original normalization parameters</w:t>
      </w:r>
    </w:p>
    <w:p w14:paraId="41CAB700" w14:textId="41B5D35D" w:rsidR="001D1854" w:rsidRDefault="001D1854" w:rsidP="001D1854">
      <w:r>
        <w:t xml:space="preserve">As shown in Figure 3. Frank </w:t>
      </w:r>
      <w:r w:rsidR="0011397C">
        <w:t>earned only 6 watts as a reward from that session, even though he produced 120 watt-hours of energy by</w:t>
      </w:r>
      <w:r w:rsidR="0016156F">
        <w:t xml:space="preserve"> completing the workout.</w:t>
      </w:r>
      <w:r w:rsidR="00F03F2E">
        <w:t xml:space="preserve"> Resolving this issue required stepping back from the formula entirely and re-evaluating what each factor was </w:t>
      </w:r>
      <w:r w:rsidR="002A5E85">
        <w:t>measuring</w:t>
      </w:r>
      <w:r w:rsidR="00F03F2E">
        <w:t>. This process of critical examination</w:t>
      </w:r>
      <w:r w:rsidR="002A5E85">
        <w:t>, by asking whether each metric was genuinely distinct and equitable, ultimately led to a simpler and more defensible design.</w:t>
      </w:r>
      <w:r w:rsidR="00B93D33">
        <w:t xml:space="preserve"> The second attempt at the algorithm with </w:t>
      </w:r>
      <w:r w:rsidR="00261878">
        <w:t xml:space="preserve">a similar test resulted in </w:t>
      </w:r>
      <w:r w:rsidR="002C35BC">
        <w:t>a much better result as shown in Figure 4.</w:t>
      </w:r>
    </w:p>
    <w:tbl>
      <w:tblPr>
        <w:tblStyle w:val="CodeBlock"/>
        <w:tblW w:w="0" w:type="auto"/>
        <w:tblLook w:val="04A0" w:firstRow="1" w:lastRow="0" w:firstColumn="1" w:lastColumn="0" w:noHBand="0" w:noVBand="1"/>
      </w:tblPr>
      <w:tblGrid>
        <w:gridCol w:w="9344"/>
      </w:tblGrid>
      <w:tr w:rsidR="002C35BC" w14:paraId="0F928C7B" w14:textId="77777777" w:rsidTr="00483F4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44" w:type="dxa"/>
          </w:tcPr>
          <w:p w14:paraId="72325277" w14:textId="77777777" w:rsidR="002C35BC" w:rsidRDefault="002C35BC" w:rsidP="008154F4">
            <w:pPr>
              <w:pStyle w:val="CodeBoxTitle"/>
            </w:pPr>
            <w:r>
              <w:t>watt_calculator.py</w:t>
            </w:r>
          </w:p>
        </w:tc>
      </w:tr>
      <w:tr w:rsidR="002C35BC" w14:paraId="2EE7379E" w14:textId="77777777" w:rsidTr="00483F4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44" w:type="dxa"/>
          </w:tcPr>
          <w:p w14:paraId="0423F7DF" w14:textId="77777777" w:rsidR="002C35BC" w:rsidRPr="00D50218" w:rsidRDefault="002C35BC" w:rsidP="00483F40">
            <w:pPr>
              <w:shd w:val="clear" w:color="auto" w:fill="FFFFFF"/>
              <w:spacing w:line="285" w:lineRule="atLeast"/>
              <w:rPr>
                <w:rFonts w:ascii="Consolas" w:eastAsia="Times New Roman" w:hAnsi="Consolas" w:cs="Times New Roman"/>
                <w:color w:val="202020"/>
                <w:sz w:val="21"/>
                <w:szCs w:val="21"/>
                <w:lang w:eastAsia="en-US"/>
              </w:rPr>
            </w:pPr>
            <w:r w:rsidRPr="00D50218">
              <w:rPr>
                <w:rFonts w:ascii="Consolas" w:eastAsia="Times New Roman" w:hAnsi="Consolas" w:cs="Times New Roman"/>
                <w:color w:val="202020"/>
                <w:sz w:val="21"/>
                <w:szCs w:val="21"/>
                <w:lang w:eastAsia="en-US"/>
              </w:rPr>
              <w:t>members = [</w:t>
            </w:r>
          </w:p>
          <w:p w14:paraId="72E8C76D" w14:textId="77777777" w:rsidR="002C35BC" w:rsidRPr="00D50218" w:rsidRDefault="002C35BC" w:rsidP="00483F40">
            <w:pPr>
              <w:shd w:val="clear" w:color="auto" w:fill="FFFFFF"/>
              <w:spacing w:line="285" w:lineRule="atLeast"/>
              <w:rPr>
                <w:rFonts w:ascii="Consolas" w:eastAsia="Times New Roman" w:hAnsi="Consolas" w:cs="Times New Roman"/>
                <w:color w:val="202020"/>
                <w:sz w:val="21"/>
                <w:szCs w:val="21"/>
                <w:lang w:eastAsia="en-US"/>
              </w:rPr>
            </w:pPr>
            <w:r w:rsidRPr="00D50218">
              <w:rPr>
                <w:rFonts w:ascii="Consolas" w:eastAsia="Times New Roman" w:hAnsi="Consolas" w:cs="Times New Roman"/>
                <w:color w:val="202020"/>
                <w:sz w:val="21"/>
                <w:szCs w:val="21"/>
                <w:lang w:eastAsia="en-US"/>
              </w:rPr>
              <w:t xml:space="preserve">            ...</w:t>
            </w:r>
          </w:p>
          <w:p w14:paraId="1BEC5AF4" w14:textId="77777777" w:rsidR="002C35BC" w:rsidRPr="002C35BC" w:rsidRDefault="002C35BC" w:rsidP="002C35BC">
            <w:pPr>
              <w:shd w:val="clear" w:color="auto" w:fill="FFFFFF"/>
              <w:spacing w:line="285" w:lineRule="atLeast"/>
              <w:rPr>
                <w:rFonts w:ascii="Consolas" w:eastAsia="Times New Roman" w:hAnsi="Consolas" w:cs="Times New Roman"/>
                <w:color w:val="202020"/>
                <w:sz w:val="21"/>
                <w:szCs w:val="21"/>
                <w:lang w:eastAsia="en-US"/>
              </w:rPr>
            </w:pPr>
            <w:r w:rsidRPr="00D50218">
              <w:rPr>
                <w:rFonts w:ascii="Consolas" w:eastAsia="Times New Roman" w:hAnsi="Consolas" w:cs="Times New Roman"/>
                <w:color w:val="202020"/>
                <w:sz w:val="21"/>
                <w:szCs w:val="21"/>
                <w:lang w:eastAsia="en-US"/>
              </w:rPr>
              <w:t xml:space="preserve">            </w:t>
            </w:r>
            <w:r w:rsidRPr="002C35BC">
              <w:rPr>
                <w:rFonts w:ascii="Consolas" w:eastAsia="Times New Roman" w:hAnsi="Consolas" w:cs="Times New Roman"/>
                <w:color w:val="202020"/>
                <w:sz w:val="21"/>
                <w:szCs w:val="21"/>
                <w:lang w:eastAsia="en-US"/>
              </w:rPr>
              <w:t>(</w:t>
            </w:r>
          </w:p>
          <w:p w14:paraId="556A08C6" w14:textId="77777777" w:rsidR="002C35BC" w:rsidRPr="002C35BC" w:rsidRDefault="002C35BC" w:rsidP="002C35BC">
            <w:pPr>
              <w:shd w:val="clear" w:color="auto" w:fill="FFFFFF"/>
              <w:spacing w:line="285" w:lineRule="atLeast"/>
              <w:rPr>
                <w:rFonts w:ascii="Consolas" w:eastAsia="Times New Roman" w:hAnsi="Consolas" w:cs="Times New Roman"/>
                <w:color w:val="202020"/>
                <w:sz w:val="21"/>
                <w:szCs w:val="21"/>
                <w:lang w:eastAsia="en-US"/>
              </w:rPr>
            </w:pPr>
            <w:r w:rsidRPr="002C35BC">
              <w:rPr>
                <w:rFonts w:ascii="Consolas" w:eastAsia="Times New Roman" w:hAnsi="Consolas" w:cs="Times New Roman"/>
                <w:color w:val="202020"/>
                <w:sz w:val="21"/>
                <w:szCs w:val="21"/>
                <w:lang w:eastAsia="en-US"/>
              </w:rPr>
              <w:t xml:space="preserve">                "Frank — Returning Member",</w:t>
            </w:r>
          </w:p>
          <w:p w14:paraId="5FDF855F" w14:textId="77777777" w:rsidR="002C35BC" w:rsidRPr="002C35BC" w:rsidRDefault="002C35BC" w:rsidP="002C35BC">
            <w:pPr>
              <w:shd w:val="clear" w:color="auto" w:fill="FFFFFF"/>
              <w:spacing w:line="285" w:lineRule="atLeast"/>
              <w:rPr>
                <w:rFonts w:ascii="Consolas" w:eastAsia="Times New Roman" w:hAnsi="Consolas" w:cs="Times New Roman"/>
                <w:color w:val="202020"/>
                <w:sz w:val="21"/>
                <w:szCs w:val="21"/>
                <w:lang w:eastAsia="en-US"/>
              </w:rPr>
            </w:pPr>
            <w:r w:rsidRPr="002C35BC">
              <w:rPr>
                <w:rFonts w:ascii="Consolas" w:eastAsia="Times New Roman" w:hAnsi="Consolas" w:cs="Times New Roman"/>
                <w:color w:val="202020"/>
                <w:sz w:val="21"/>
                <w:szCs w:val="21"/>
                <w:lang w:eastAsia="en-US"/>
              </w:rPr>
              <w:t xml:space="preserve">                </w:t>
            </w:r>
            <w:proofErr w:type="gramStart"/>
            <w:r w:rsidRPr="002C35BC">
              <w:rPr>
                <w:rFonts w:ascii="Consolas" w:eastAsia="Times New Roman" w:hAnsi="Consolas" w:cs="Times New Roman"/>
                <w:color w:val="202020"/>
                <w:sz w:val="21"/>
                <w:szCs w:val="21"/>
                <w:lang w:eastAsia="en-US"/>
              </w:rPr>
              <w:t xml:space="preserve">120,   </w:t>
            </w:r>
            <w:proofErr w:type="gramEnd"/>
            <w:r w:rsidRPr="002C35BC">
              <w:rPr>
                <w:rFonts w:ascii="Consolas" w:eastAsia="Times New Roman" w:hAnsi="Consolas" w:cs="Times New Roman"/>
                <w:color w:val="202020"/>
                <w:sz w:val="21"/>
                <w:szCs w:val="21"/>
                <w:lang w:eastAsia="en-US"/>
              </w:rPr>
              <w:t xml:space="preserve"> # Very high watts</w:t>
            </w:r>
          </w:p>
          <w:p w14:paraId="1D0C6781" w14:textId="77777777" w:rsidR="002C35BC" w:rsidRPr="002C35BC" w:rsidRDefault="002C35BC" w:rsidP="002C35BC">
            <w:pPr>
              <w:shd w:val="clear" w:color="auto" w:fill="FFFFFF"/>
              <w:spacing w:line="285" w:lineRule="atLeast"/>
              <w:rPr>
                <w:rFonts w:ascii="Consolas" w:eastAsia="Times New Roman" w:hAnsi="Consolas" w:cs="Times New Roman"/>
                <w:color w:val="202020"/>
                <w:sz w:val="21"/>
                <w:szCs w:val="21"/>
                <w:lang w:eastAsia="en-US"/>
              </w:rPr>
            </w:pPr>
            <w:r w:rsidRPr="002C35BC">
              <w:rPr>
                <w:rFonts w:ascii="Consolas" w:eastAsia="Times New Roman" w:hAnsi="Consolas" w:cs="Times New Roman"/>
                <w:color w:val="202020"/>
                <w:sz w:val="21"/>
                <w:szCs w:val="21"/>
                <w:lang w:eastAsia="en-US"/>
              </w:rPr>
              <w:t xml:space="preserve">                </w:t>
            </w:r>
            <w:proofErr w:type="gramStart"/>
            <w:r w:rsidRPr="002C35BC">
              <w:rPr>
                <w:rFonts w:ascii="Consolas" w:eastAsia="Times New Roman" w:hAnsi="Consolas" w:cs="Times New Roman"/>
                <w:color w:val="202020"/>
                <w:sz w:val="21"/>
                <w:szCs w:val="21"/>
                <w:lang w:eastAsia="en-US"/>
              </w:rPr>
              <w:t xml:space="preserve">3,   </w:t>
            </w:r>
            <w:proofErr w:type="gramEnd"/>
            <w:r w:rsidRPr="002C35BC">
              <w:rPr>
                <w:rFonts w:ascii="Consolas" w:eastAsia="Times New Roman" w:hAnsi="Consolas" w:cs="Times New Roman"/>
                <w:color w:val="202020"/>
                <w:sz w:val="21"/>
                <w:szCs w:val="21"/>
                <w:lang w:eastAsia="en-US"/>
              </w:rPr>
              <w:t xml:space="preserve">   # Just returned after a week</w:t>
            </w:r>
          </w:p>
          <w:p w14:paraId="7FEB791B" w14:textId="77777777" w:rsidR="002C35BC" w:rsidRPr="002C35BC" w:rsidRDefault="002C35BC" w:rsidP="002C35BC">
            <w:pPr>
              <w:shd w:val="clear" w:color="auto" w:fill="FFFFFF"/>
              <w:spacing w:line="285" w:lineRule="atLeast"/>
              <w:rPr>
                <w:rFonts w:ascii="Consolas" w:eastAsia="Times New Roman" w:hAnsi="Consolas" w:cs="Times New Roman"/>
                <w:color w:val="202020"/>
                <w:sz w:val="21"/>
                <w:szCs w:val="21"/>
                <w:lang w:eastAsia="en-US"/>
              </w:rPr>
            </w:pPr>
            <w:r w:rsidRPr="002C35BC">
              <w:rPr>
                <w:rFonts w:ascii="Consolas" w:eastAsia="Times New Roman" w:hAnsi="Consolas" w:cs="Times New Roman"/>
                <w:color w:val="202020"/>
                <w:sz w:val="21"/>
                <w:szCs w:val="21"/>
                <w:lang w:eastAsia="en-US"/>
              </w:rPr>
              <w:t xml:space="preserve">                52      # Over a year in — well past grace period</w:t>
            </w:r>
          </w:p>
          <w:p w14:paraId="57066B83" w14:textId="0791F853" w:rsidR="002C35BC" w:rsidRPr="00D50218" w:rsidRDefault="002C35BC" w:rsidP="002C35BC">
            <w:pPr>
              <w:shd w:val="clear" w:color="auto" w:fill="FFFFFF"/>
              <w:spacing w:line="285" w:lineRule="atLeast"/>
              <w:rPr>
                <w:rFonts w:ascii="Consolas" w:eastAsia="Times New Roman" w:hAnsi="Consolas" w:cs="Times New Roman"/>
                <w:color w:val="202020"/>
                <w:sz w:val="21"/>
                <w:szCs w:val="21"/>
                <w:lang w:eastAsia="en-US"/>
              </w:rPr>
            </w:pPr>
            <w:r w:rsidRPr="002C35BC">
              <w:rPr>
                <w:rFonts w:ascii="Consolas" w:eastAsia="Times New Roman" w:hAnsi="Consolas" w:cs="Times New Roman"/>
                <w:color w:val="202020"/>
                <w:sz w:val="21"/>
                <w:szCs w:val="21"/>
                <w:lang w:eastAsia="en-US"/>
              </w:rPr>
              <w:t xml:space="preserve">            ),</w:t>
            </w:r>
            <w:r w:rsidRPr="00D50218">
              <w:rPr>
                <w:rFonts w:ascii="Consolas" w:eastAsia="Times New Roman" w:hAnsi="Consolas" w:cs="Times New Roman"/>
                <w:color w:val="202020"/>
                <w:sz w:val="21"/>
                <w:szCs w:val="21"/>
                <w:lang w:eastAsia="en-US"/>
              </w:rPr>
              <w:t xml:space="preserve">            ...</w:t>
            </w:r>
          </w:p>
          <w:p w14:paraId="2C575F13" w14:textId="77777777" w:rsidR="002C35BC" w:rsidRDefault="002C35BC" w:rsidP="00483F40">
            <w:r w:rsidRPr="00D50218">
              <w:rPr>
                <w:rFonts w:ascii="Consolas" w:eastAsia="Times New Roman" w:hAnsi="Consolas" w:cs="Times New Roman"/>
                <w:color w:val="202020"/>
                <w:sz w:val="21"/>
                <w:szCs w:val="21"/>
                <w:lang w:eastAsia="en-US"/>
              </w:rPr>
              <w:t xml:space="preserve">        ]</w:t>
            </w:r>
          </w:p>
        </w:tc>
      </w:tr>
      <w:tr w:rsidR="002C35BC" w14:paraId="6FAD5C51" w14:textId="77777777" w:rsidTr="00483F40">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44" w:type="dxa"/>
            <w:shd w:val="clear" w:color="auto" w:fill="D9D9D9"/>
          </w:tcPr>
          <w:p w14:paraId="774D6876" w14:textId="3EC4726C" w:rsidR="002C35BC" w:rsidRPr="00245741" w:rsidRDefault="00B53F8D" w:rsidP="008154F4">
            <w:pPr>
              <w:pStyle w:val="CodeBoxFooter"/>
            </w:pPr>
            <w:r>
              <w:t>P</w:t>
            </w:r>
            <w:r w:rsidR="002C35BC">
              <w:t>ython</w:t>
            </w:r>
          </w:p>
        </w:tc>
      </w:tr>
      <w:tr w:rsidR="002C35BC" w14:paraId="7E3168DA" w14:textId="77777777" w:rsidTr="00483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shd w:val="clear" w:color="auto" w:fill="0F6FC6" w:themeFill="accent1"/>
          </w:tcPr>
          <w:p w14:paraId="68BB8D87" w14:textId="77777777" w:rsidR="002C35BC" w:rsidRDefault="002C35BC" w:rsidP="008154F4">
            <w:pPr>
              <w:pStyle w:val="CodeBoxTitle"/>
            </w:pPr>
            <w:r>
              <w:t>Output</w:t>
            </w:r>
          </w:p>
        </w:tc>
      </w:tr>
      <w:tr w:rsidR="002C35BC" w14:paraId="0BBDACBD" w14:textId="77777777" w:rsidTr="00483F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tcPr>
          <w:p w14:paraId="61126867" w14:textId="77777777" w:rsidR="00227B65" w:rsidRPr="00227B65" w:rsidRDefault="00227B65" w:rsidP="00227B65">
            <w:pPr>
              <w:shd w:val="clear" w:color="auto" w:fill="FFFFFF"/>
              <w:spacing w:line="285" w:lineRule="atLeast"/>
              <w:rPr>
                <w:rFonts w:ascii="Consolas" w:eastAsia="Times New Roman" w:hAnsi="Consolas" w:cs="Times New Roman"/>
                <w:color w:val="202020"/>
                <w:sz w:val="21"/>
                <w:szCs w:val="21"/>
                <w:lang w:eastAsia="en-US"/>
              </w:rPr>
            </w:pPr>
            <w:r w:rsidRPr="00227B65">
              <w:rPr>
                <w:rFonts w:ascii="Consolas" w:eastAsia="Times New Roman" w:hAnsi="Consolas" w:cs="Times New Roman"/>
                <w:color w:val="202020"/>
                <w:sz w:val="21"/>
                <w:szCs w:val="21"/>
                <w:lang w:eastAsia="en-US"/>
              </w:rPr>
              <w:t>================================================</w:t>
            </w:r>
          </w:p>
          <w:p w14:paraId="1A3C17B4" w14:textId="77777777" w:rsidR="00227B65" w:rsidRPr="00227B65" w:rsidRDefault="00227B65" w:rsidP="00227B65">
            <w:pPr>
              <w:shd w:val="clear" w:color="auto" w:fill="FFFFFF"/>
              <w:spacing w:line="285" w:lineRule="atLeast"/>
              <w:rPr>
                <w:rFonts w:ascii="Consolas" w:eastAsia="Times New Roman" w:hAnsi="Consolas" w:cs="Times New Roman"/>
                <w:color w:val="202020"/>
                <w:sz w:val="21"/>
                <w:szCs w:val="21"/>
                <w:lang w:eastAsia="en-US"/>
              </w:rPr>
            </w:pPr>
            <w:r w:rsidRPr="00227B65">
              <w:rPr>
                <w:rFonts w:ascii="Consolas" w:eastAsia="Times New Roman" w:hAnsi="Consolas" w:cs="Times New Roman"/>
                <w:color w:val="202020"/>
                <w:sz w:val="21"/>
                <w:szCs w:val="21"/>
                <w:lang w:eastAsia="en-US"/>
              </w:rPr>
              <w:t xml:space="preserve">  Member: Frank — Returning Member</w:t>
            </w:r>
          </w:p>
          <w:p w14:paraId="0E661788" w14:textId="77777777" w:rsidR="00227B65" w:rsidRPr="00227B65" w:rsidRDefault="00227B65" w:rsidP="00227B65">
            <w:pPr>
              <w:shd w:val="clear" w:color="auto" w:fill="FFFFFF"/>
              <w:spacing w:line="285" w:lineRule="atLeast"/>
              <w:rPr>
                <w:rFonts w:ascii="Consolas" w:eastAsia="Times New Roman" w:hAnsi="Consolas" w:cs="Times New Roman"/>
                <w:color w:val="202020"/>
                <w:sz w:val="21"/>
                <w:szCs w:val="21"/>
                <w:lang w:eastAsia="en-US"/>
              </w:rPr>
            </w:pPr>
            <w:r w:rsidRPr="00227B65">
              <w:rPr>
                <w:rFonts w:ascii="Consolas" w:eastAsia="Times New Roman" w:hAnsi="Consolas" w:cs="Times New Roman"/>
                <w:color w:val="202020"/>
                <w:sz w:val="21"/>
                <w:szCs w:val="21"/>
                <w:lang w:eastAsia="en-US"/>
              </w:rPr>
              <w:t>================================================</w:t>
            </w:r>
          </w:p>
          <w:p w14:paraId="7DA1664A" w14:textId="77777777" w:rsidR="00227B65" w:rsidRPr="00227B65" w:rsidRDefault="00227B65" w:rsidP="00227B65">
            <w:pPr>
              <w:shd w:val="clear" w:color="auto" w:fill="FFFFFF"/>
              <w:spacing w:line="285" w:lineRule="atLeast"/>
              <w:rPr>
                <w:rFonts w:ascii="Consolas" w:eastAsia="Times New Roman" w:hAnsi="Consolas" w:cs="Times New Roman"/>
                <w:color w:val="202020"/>
                <w:sz w:val="21"/>
                <w:szCs w:val="21"/>
                <w:lang w:eastAsia="en-US"/>
              </w:rPr>
            </w:pPr>
            <w:r w:rsidRPr="00227B65">
              <w:rPr>
                <w:rFonts w:ascii="Consolas" w:eastAsia="Times New Roman" w:hAnsi="Consolas" w:cs="Times New Roman"/>
                <w:color w:val="202020"/>
                <w:sz w:val="21"/>
                <w:szCs w:val="21"/>
                <w:lang w:eastAsia="en-US"/>
              </w:rPr>
              <w:t xml:space="preserve">  Current Watts:           120 </w:t>
            </w:r>
            <w:proofErr w:type="spellStart"/>
            <w:r w:rsidRPr="00227B65">
              <w:rPr>
                <w:rFonts w:ascii="Consolas" w:eastAsia="Times New Roman" w:hAnsi="Consolas" w:cs="Times New Roman"/>
                <w:color w:val="202020"/>
                <w:sz w:val="21"/>
                <w:szCs w:val="21"/>
                <w:lang w:eastAsia="en-US"/>
              </w:rPr>
              <w:t>Wh</w:t>
            </w:r>
            <w:proofErr w:type="spellEnd"/>
          </w:p>
          <w:p w14:paraId="33DE1354" w14:textId="77777777" w:rsidR="00227B65" w:rsidRPr="00227B65" w:rsidRDefault="00227B65" w:rsidP="00227B65">
            <w:pPr>
              <w:shd w:val="clear" w:color="auto" w:fill="FFFFFF"/>
              <w:spacing w:line="285" w:lineRule="atLeast"/>
              <w:rPr>
                <w:rFonts w:ascii="Consolas" w:eastAsia="Times New Roman" w:hAnsi="Consolas" w:cs="Times New Roman"/>
                <w:color w:val="202020"/>
                <w:sz w:val="21"/>
                <w:szCs w:val="21"/>
                <w:lang w:eastAsia="en-US"/>
              </w:rPr>
            </w:pPr>
            <w:r w:rsidRPr="00227B65">
              <w:rPr>
                <w:rFonts w:ascii="Consolas" w:eastAsia="Times New Roman" w:hAnsi="Consolas" w:cs="Times New Roman"/>
                <w:color w:val="202020"/>
                <w:sz w:val="21"/>
                <w:szCs w:val="21"/>
                <w:lang w:eastAsia="en-US"/>
              </w:rPr>
              <w:t xml:space="preserve">  Lifetime Sessions:       52</w:t>
            </w:r>
          </w:p>
          <w:p w14:paraId="69984D76" w14:textId="77777777" w:rsidR="00227B65" w:rsidRPr="00227B65" w:rsidRDefault="00227B65" w:rsidP="00227B65">
            <w:pPr>
              <w:shd w:val="clear" w:color="auto" w:fill="FFFFFF"/>
              <w:spacing w:line="285" w:lineRule="atLeast"/>
              <w:rPr>
                <w:rFonts w:ascii="Consolas" w:eastAsia="Times New Roman" w:hAnsi="Consolas" w:cs="Times New Roman"/>
                <w:color w:val="202020"/>
                <w:sz w:val="21"/>
                <w:szCs w:val="21"/>
                <w:lang w:eastAsia="en-US"/>
              </w:rPr>
            </w:pPr>
            <w:r w:rsidRPr="00227B65">
              <w:rPr>
                <w:rFonts w:ascii="Consolas" w:eastAsia="Times New Roman" w:hAnsi="Consolas" w:cs="Times New Roman"/>
                <w:color w:val="202020"/>
                <w:sz w:val="21"/>
                <w:szCs w:val="21"/>
                <w:lang w:eastAsia="en-US"/>
              </w:rPr>
              <w:t xml:space="preserve">  Sessions (Last 30 Days): 3</w:t>
            </w:r>
          </w:p>
          <w:p w14:paraId="12E0A0CE" w14:textId="77777777" w:rsidR="00227B65" w:rsidRPr="00227B65" w:rsidRDefault="00227B65" w:rsidP="00227B65">
            <w:pPr>
              <w:shd w:val="clear" w:color="auto" w:fill="FFFFFF"/>
              <w:spacing w:line="285" w:lineRule="atLeast"/>
              <w:rPr>
                <w:rFonts w:ascii="Consolas" w:eastAsia="Times New Roman" w:hAnsi="Consolas" w:cs="Times New Roman"/>
                <w:color w:val="202020"/>
                <w:sz w:val="21"/>
                <w:szCs w:val="21"/>
                <w:lang w:eastAsia="en-US"/>
              </w:rPr>
            </w:pPr>
            <w:r w:rsidRPr="00227B65">
              <w:rPr>
                <w:rFonts w:ascii="Consolas" w:eastAsia="Times New Roman" w:hAnsi="Consolas" w:cs="Times New Roman"/>
                <w:color w:val="202020"/>
                <w:sz w:val="21"/>
                <w:szCs w:val="21"/>
                <w:lang w:eastAsia="en-US"/>
              </w:rPr>
              <w:t xml:space="preserve">  Consistency Bonus:       0.25</w:t>
            </w:r>
          </w:p>
          <w:p w14:paraId="4E85B8C1" w14:textId="77777777" w:rsidR="00227B65" w:rsidRPr="00227B65" w:rsidRDefault="00227B65" w:rsidP="00227B65">
            <w:pPr>
              <w:shd w:val="clear" w:color="auto" w:fill="FFFFFF"/>
              <w:spacing w:line="285" w:lineRule="atLeast"/>
              <w:rPr>
                <w:rFonts w:ascii="Consolas" w:eastAsia="Times New Roman" w:hAnsi="Consolas" w:cs="Times New Roman"/>
                <w:color w:val="202020"/>
                <w:sz w:val="21"/>
                <w:szCs w:val="21"/>
                <w:lang w:eastAsia="en-US"/>
              </w:rPr>
            </w:pPr>
            <w:r w:rsidRPr="00227B65">
              <w:rPr>
                <w:rFonts w:ascii="Consolas" w:eastAsia="Times New Roman" w:hAnsi="Consolas" w:cs="Times New Roman"/>
                <w:color w:val="202020"/>
                <w:sz w:val="21"/>
                <w:szCs w:val="21"/>
                <w:lang w:eastAsia="en-US"/>
              </w:rPr>
              <w:t xml:space="preserve">  Bonus Multiplier:        1.025</w:t>
            </w:r>
          </w:p>
          <w:p w14:paraId="7B0DAD9C" w14:textId="77777777" w:rsidR="00227B65" w:rsidRPr="00227B65" w:rsidRDefault="00227B65" w:rsidP="00227B65">
            <w:pPr>
              <w:shd w:val="clear" w:color="auto" w:fill="FFFFFF"/>
              <w:spacing w:line="285" w:lineRule="atLeast"/>
              <w:rPr>
                <w:rFonts w:ascii="Consolas" w:eastAsia="Times New Roman" w:hAnsi="Consolas" w:cs="Times New Roman"/>
                <w:color w:val="202020"/>
                <w:sz w:val="21"/>
                <w:szCs w:val="21"/>
                <w:lang w:eastAsia="en-US"/>
              </w:rPr>
            </w:pPr>
            <w:r w:rsidRPr="00227B65">
              <w:rPr>
                <w:rFonts w:ascii="Consolas" w:eastAsia="Times New Roman" w:hAnsi="Consolas" w:cs="Times New Roman" w:hint="eastAsia"/>
                <w:color w:val="202020"/>
                <w:sz w:val="21"/>
                <w:szCs w:val="21"/>
                <w:lang w:eastAsia="en-US"/>
              </w:rPr>
              <w:t xml:space="preserve">  ─────────────────────────────────────────</w:t>
            </w:r>
          </w:p>
          <w:p w14:paraId="56CA3048" w14:textId="77777777" w:rsidR="00227B65" w:rsidRPr="00227B65" w:rsidRDefault="00227B65" w:rsidP="00227B65">
            <w:pPr>
              <w:shd w:val="clear" w:color="auto" w:fill="FFFFFF"/>
              <w:spacing w:line="285" w:lineRule="atLeast"/>
              <w:rPr>
                <w:rFonts w:ascii="Consolas" w:eastAsia="Times New Roman" w:hAnsi="Consolas" w:cs="Times New Roman"/>
                <w:color w:val="202020"/>
                <w:sz w:val="21"/>
                <w:szCs w:val="21"/>
                <w:lang w:eastAsia="en-US"/>
              </w:rPr>
            </w:pPr>
            <w:r w:rsidRPr="00227B65">
              <w:rPr>
                <w:rFonts w:ascii="Consolas" w:eastAsia="Times New Roman" w:hAnsi="Consolas" w:cs="Times New Roman"/>
                <w:color w:val="202020"/>
                <w:sz w:val="21"/>
                <w:szCs w:val="21"/>
                <w:lang w:eastAsia="en-US"/>
              </w:rPr>
              <w:lastRenderedPageBreak/>
              <w:t xml:space="preserve">  Normalized Credit:       123.0 W</w:t>
            </w:r>
          </w:p>
          <w:p w14:paraId="25AB28AD" w14:textId="471EC102" w:rsidR="00227B65" w:rsidRPr="00227B65" w:rsidRDefault="00227B65" w:rsidP="00227B65">
            <w:pPr>
              <w:shd w:val="clear" w:color="auto" w:fill="FFFFFF"/>
              <w:spacing w:line="285" w:lineRule="atLeast"/>
              <w:rPr>
                <w:rFonts w:ascii="Consolas" w:eastAsia="Times New Roman" w:hAnsi="Consolas" w:cs="Times New Roman"/>
                <w:color w:val="202020"/>
                <w:sz w:val="21"/>
                <w:szCs w:val="21"/>
                <w:lang w:eastAsia="en-US"/>
              </w:rPr>
            </w:pPr>
            <w:r w:rsidRPr="00227B65">
              <w:rPr>
                <w:rFonts w:ascii="Consolas" w:eastAsia="Times New Roman" w:hAnsi="Consolas" w:cs="Times New Roman"/>
                <w:color w:val="202020"/>
                <w:sz w:val="21"/>
                <w:szCs w:val="21"/>
                <w:lang w:eastAsia="en-US"/>
              </w:rPr>
              <w:t xml:space="preserve">  Added To Balance:        12</w:t>
            </w:r>
            <w:r w:rsidR="005A2378">
              <w:rPr>
                <w:rFonts w:ascii="Consolas" w:eastAsia="Times New Roman" w:hAnsi="Consolas" w:cs="Times New Roman"/>
                <w:color w:val="202020"/>
                <w:sz w:val="21"/>
                <w:szCs w:val="21"/>
                <w:lang w:eastAsia="en-US"/>
              </w:rPr>
              <w:t>3</w:t>
            </w:r>
            <w:r w:rsidRPr="00227B65">
              <w:rPr>
                <w:rFonts w:ascii="Consolas" w:eastAsia="Times New Roman" w:hAnsi="Consolas" w:cs="Times New Roman"/>
                <w:color w:val="202020"/>
                <w:sz w:val="21"/>
                <w:szCs w:val="21"/>
                <w:lang w:eastAsia="en-US"/>
              </w:rPr>
              <w:t xml:space="preserve"> W</w:t>
            </w:r>
          </w:p>
          <w:p w14:paraId="5FCB0CFA" w14:textId="32444B9E" w:rsidR="002C35BC" w:rsidRDefault="00227B65" w:rsidP="00227B65">
            <w:r w:rsidRPr="00227B65">
              <w:rPr>
                <w:rFonts w:ascii="Consolas" w:eastAsia="Times New Roman" w:hAnsi="Consolas" w:cs="Times New Roman"/>
                <w:color w:val="202020"/>
                <w:sz w:val="21"/>
                <w:szCs w:val="21"/>
                <w:lang w:eastAsia="en-US"/>
              </w:rPr>
              <w:t>================================================</w:t>
            </w:r>
          </w:p>
        </w:tc>
      </w:tr>
      <w:tr w:rsidR="002C35BC" w14:paraId="23974C75" w14:textId="77777777" w:rsidTr="00483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shd w:val="clear" w:color="auto" w:fill="D9D9D9" w:themeFill="background1" w:themeFillShade="D9"/>
          </w:tcPr>
          <w:p w14:paraId="069880F1" w14:textId="77777777" w:rsidR="002C35BC" w:rsidRPr="00245741" w:rsidRDefault="002C35BC" w:rsidP="008154F4">
            <w:pPr>
              <w:pStyle w:val="CodeBoxFooter"/>
            </w:pPr>
            <w:r w:rsidRPr="001231D0">
              <w:lastRenderedPageBreak/>
              <w:t>Text</w:t>
            </w:r>
          </w:p>
        </w:tc>
      </w:tr>
    </w:tbl>
    <w:p w14:paraId="30E8E8A8" w14:textId="72A7CAFE" w:rsidR="002C35BC" w:rsidRDefault="007B7CDC" w:rsidP="007B7CDC">
      <w:pPr>
        <w:pStyle w:val="Caption"/>
      </w:pPr>
      <w:r>
        <w:t>Figure 4. Frank test with new normalization parameters</w:t>
      </w:r>
    </w:p>
    <w:p w14:paraId="2B985354" w14:textId="346A9649" w:rsidR="007B7CDC" w:rsidRDefault="00340700" w:rsidP="007B7CDC">
      <w:r>
        <w:t xml:space="preserve">This output shows a much more </w:t>
      </w:r>
      <w:r w:rsidR="005A2378">
        <w:t xml:space="preserve">ethical reward for generating </w:t>
      </w:r>
      <w:r w:rsidR="00AA63A6">
        <w:t xml:space="preserve">120 </w:t>
      </w:r>
      <w:proofErr w:type="spellStart"/>
      <w:r w:rsidR="00AA63A6">
        <w:t>Wh</w:t>
      </w:r>
      <w:proofErr w:type="spellEnd"/>
      <w:r w:rsidR="00AA63A6">
        <w:t xml:space="preserve"> of energy after 3 gym visits in the last 30 days.</w:t>
      </w:r>
      <w:r w:rsidR="004B49AE">
        <w:t xml:space="preserve"> This process</w:t>
      </w:r>
      <w:r w:rsidR="008060DA">
        <w:t xml:space="preserve"> demonstrates software design verification</w:t>
      </w:r>
      <w:r w:rsidR="00FD3DF0">
        <w:t xml:space="preserve">, in which the product is checked against design specifications to ensure it meets </w:t>
      </w:r>
      <w:r w:rsidR="00A84394">
        <w:t>requirements, specifications, and regulations (Summers, 2020).</w:t>
      </w:r>
      <w:r w:rsidR="00FD3DF0">
        <w:t xml:space="preserve"> The fact that Frank only received 6W of credit after completing a 120Wh session demonstrated that the algorithm was not providing a fair system that would promote lasting engagement.</w:t>
      </w:r>
    </w:p>
    <w:p w14:paraId="39434FF8" w14:textId="1CD57FC1" w:rsidR="00FD3DF0" w:rsidRDefault="00FD3DF0" w:rsidP="00FD3DF0">
      <w:pPr>
        <w:pStyle w:val="Heading1"/>
      </w:pPr>
      <w:r>
        <w:t xml:space="preserve">Part B: </w:t>
      </w:r>
      <w:r w:rsidR="008B11D7">
        <w:t>Unit Testing of Functional Modules</w:t>
      </w:r>
    </w:p>
    <w:p w14:paraId="7701513B" w14:textId="77777777" w:rsidR="003103FC" w:rsidRDefault="00AB1D92" w:rsidP="00F5531F">
      <w:r>
        <w:t xml:space="preserve">For this project, I decided to use </w:t>
      </w:r>
      <w:proofErr w:type="spellStart"/>
      <w:r>
        <w:t>PyTest</w:t>
      </w:r>
      <w:proofErr w:type="spellEnd"/>
      <w:r>
        <w:t xml:space="preserve"> </w:t>
      </w:r>
      <w:r w:rsidR="002D0163">
        <w:t>for unit testing</w:t>
      </w:r>
      <w:r w:rsidR="00406641">
        <w:t>, as it is a widely adopted Python testing framework that excels at supporting both</w:t>
      </w:r>
      <w:r w:rsidR="00BE349F">
        <w:t xml:space="preserve"> simple unit tests and complex functional testing for applications</w:t>
      </w:r>
      <w:r w:rsidR="00406641">
        <w:t xml:space="preserve"> (GeeksforGeeks, 2026). A total of </w:t>
      </w:r>
      <w:proofErr w:type="gramStart"/>
      <w:r w:rsidR="00406641">
        <w:t>15 unit</w:t>
      </w:r>
      <w:proofErr w:type="gramEnd"/>
      <w:r w:rsidR="00406641">
        <w:t xml:space="preserve"> tests were written across five test classes, each targeting a distinct behavioral concern</w:t>
      </w:r>
      <w:r w:rsidR="002A4809">
        <w:t xml:space="preserve"> of the </w:t>
      </w:r>
      <w:proofErr w:type="spellStart"/>
      <w:r w:rsidR="002A4809" w:rsidRPr="00B742D4">
        <w:rPr>
          <w:rStyle w:val="Code"/>
          <w:szCs w:val="20"/>
        </w:rPr>
        <w:t>calculate_normalized_</w:t>
      </w:r>
      <w:proofErr w:type="gramStart"/>
      <w:r w:rsidR="002A4809" w:rsidRPr="00B742D4">
        <w:rPr>
          <w:rStyle w:val="Code"/>
          <w:szCs w:val="20"/>
        </w:rPr>
        <w:t>credit</w:t>
      </w:r>
      <w:proofErr w:type="spellEnd"/>
      <w:r w:rsidR="002A4809" w:rsidRPr="00B742D4">
        <w:rPr>
          <w:rStyle w:val="Code"/>
          <w:szCs w:val="20"/>
        </w:rPr>
        <w:t>(</w:t>
      </w:r>
      <w:proofErr w:type="gramEnd"/>
      <w:r w:rsidR="002A4809" w:rsidRPr="00B742D4">
        <w:rPr>
          <w:rStyle w:val="Code"/>
          <w:szCs w:val="20"/>
        </w:rPr>
        <w:t>)</w:t>
      </w:r>
      <w:r w:rsidR="002A4809">
        <w:t xml:space="preserve"> function.</w:t>
      </w:r>
    </w:p>
    <w:p w14:paraId="04E25E0C" w14:textId="73D6DB76" w:rsidR="00802BCC" w:rsidRDefault="00802BCC" w:rsidP="00802BCC">
      <w:pPr>
        <w:pStyle w:val="ListParagraph"/>
        <w:numPr>
          <w:ilvl w:val="0"/>
          <w:numId w:val="17"/>
        </w:numPr>
      </w:pPr>
      <w:proofErr w:type="spellStart"/>
      <w:r w:rsidRPr="00802BCC">
        <w:rPr>
          <w:rStyle w:val="Code"/>
        </w:rPr>
        <w:t>TestGracePeriod</w:t>
      </w:r>
      <w:proofErr w:type="spellEnd"/>
      <w:r>
        <w:t>:</w:t>
      </w:r>
      <w:r>
        <w:t xml:space="preserve"> validates correct activation and deactivation of the new member grace period</w:t>
      </w:r>
    </w:p>
    <w:p w14:paraId="7B3EA5AF" w14:textId="2BAD4B75" w:rsidR="00802BCC" w:rsidRDefault="00802BCC" w:rsidP="00802BCC">
      <w:pPr>
        <w:pStyle w:val="ListParagraph"/>
        <w:numPr>
          <w:ilvl w:val="0"/>
          <w:numId w:val="17"/>
        </w:numPr>
      </w:pPr>
      <w:proofErr w:type="spellStart"/>
      <w:r w:rsidRPr="00802BCC">
        <w:rPr>
          <w:rStyle w:val="Code"/>
        </w:rPr>
        <w:t>TestConsistencyBonus</w:t>
      </w:r>
      <w:proofErr w:type="spellEnd"/>
      <w:r>
        <w:t>:</w:t>
      </w:r>
      <w:r>
        <w:t xml:space="preserve"> validates bonus scaling, capping, and edge cases</w:t>
      </w:r>
    </w:p>
    <w:p w14:paraId="2D6714AD" w14:textId="25839CA5" w:rsidR="00802BCC" w:rsidRDefault="00802BCC" w:rsidP="00802BCC">
      <w:pPr>
        <w:pStyle w:val="ListParagraph"/>
        <w:numPr>
          <w:ilvl w:val="0"/>
          <w:numId w:val="17"/>
        </w:numPr>
      </w:pPr>
      <w:proofErr w:type="spellStart"/>
      <w:r w:rsidRPr="00802BCC">
        <w:rPr>
          <w:rStyle w:val="Code"/>
        </w:rPr>
        <w:t>TestBaseCredit</w:t>
      </w:r>
      <w:proofErr w:type="spellEnd"/>
      <w:r>
        <w:t>:</w:t>
      </w:r>
      <w:r>
        <w:t xml:space="preserve"> validates that base credit always equals actual watts generated</w:t>
      </w:r>
    </w:p>
    <w:p w14:paraId="6690EC1D" w14:textId="0DA07348" w:rsidR="00802BCC" w:rsidRDefault="00802BCC" w:rsidP="00802BCC">
      <w:pPr>
        <w:pStyle w:val="ListParagraph"/>
        <w:numPr>
          <w:ilvl w:val="0"/>
          <w:numId w:val="17"/>
        </w:numPr>
      </w:pPr>
      <w:proofErr w:type="spellStart"/>
      <w:r w:rsidRPr="00802BCC">
        <w:rPr>
          <w:rStyle w:val="Code"/>
        </w:rPr>
        <w:t>TestInputValidation</w:t>
      </w:r>
      <w:proofErr w:type="spellEnd"/>
      <w:r>
        <w:t>:</w:t>
      </w:r>
      <w:r>
        <w:t xml:space="preserve"> validates error handling for invalid inputs</w:t>
      </w:r>
    </w:p>
    <w:p w14:paraId="4485D2E4" w14:textId="63B5512D" w:rsidR="00597304" w:rsidRDefault="00802BCC" w:rsidP="00802BCC">
      <w:pPr>
        <w:pStyle w:val="ListParagraph"/>
        <w:numPr>
          <w:ilvl w:val="0"/>
          <w:numId w:val="17"/>
        </w:numPr>
      </w:pPr>
      <w:proofErr w:type="spellStart"/>
      <w:r w:rsidRPr="00802BCC">
        <w:rPr>
          <w:rStyle w:val="Code"/>
        </w:rPr>
        <w:t>TestHannahIvanComparison</w:t>
      </w:r>
      <w:proofErr w:type="spellEnd"/>
      <w:r>
        <w:t>:</w:t>
      </w:r>
      <w:r>
        <w:t xml:space="preserve"> validates the core fairness narrative of the system</w:t>
      </w:r>
      <w:r w:rsidR="00F5531F">
        <w:t xml:space="preserve"> </w:t>
      </w:r>
    </w:p>
    <w:p w14:paraId="621EBEEA" w14:textId="636767E8" w:rsidR="00F5531F" w:rsidRDefault="00351CDD" w:rsidP="00351CDD">
      <w:r>
        <w:t xml:space="preserve">This approach can be characterized as white-box testing </w:t>
      </w:r>
      <w:r w:rsidR="00E62E22">
        <w:t xml:space="preserve">since the tests were written with </w:t>
      </w:r>
      <w:r w:rsidR="00CB5AB2">
        <w:t>full knowledge</w:t>
      </w:r>
      <w:r w:rsidR="00E62E22">
        <w:t xml:space="preserve"> of the internal logic</w:t>
      </w:r>
      <w:r w:rsidR="00CB5AB2">
        <w:t xml:space="preserve">, testing the structure </w:t>
      </w:r>
      <w:r w:rsidR="00800FB5">
        <w:t xml:space="preserve">and code of the application at code level </w:t>
      </w:r>
      <w:r w:rsidR="00800FB5">
        <w:lastRenderedPageBreak/>
        <w:t>(GeeksforGeeks, 2026).</w:t>
      </w:r>
      <w:r w:rsidR="00D3239F">
        <w:t xml:space="preserve"> Each tested targeted a specific branch or calculation within the function. For example, one test verified that the grace period activated at exactly 12 lifetime sessions and deactivated at 13, which could only be tested if the</w:t>
      </w:r>
      <w:r w:rsidR="000B31B7">
        <w:t xml:space="preserve"> tester knew about the internal threshold condition.</w:t>
      </w:r>
      <w:r w:rsidR="0006401B">
        <w:t xml:space="preserve"> </w:t>
      </w:r>
    </w:p>
    <w:p w14:paraId="490509F3" w14:textId="77777777" w:rsidR="00FB26DE" w:rsidRDefault="002B22D8" w:rsidP="00351CDD">
      <w:r>
        <w:t xml:space="preserve">The first test of the </w:t>
      </w:r>
      <w:r w:rsidR="009D2FB2">
        <w:t>wattage calculator failed</w:t>
      </w:r>
      <w:r w:rsidR="009D1B28">
        <w:t xml:space="preserve"> as shown in Figure 5. </w:t>
      </w:r>
    </w:p>
    <w:tbl>
      <w:tblPr>
        <w:tblStyle w:val="CodeBlock"/>
        <w:tblW w:w="0" w:type="auto"/>
        <w:tblLook w:val="04A0" w:firstRow="1" w:lastRow="0" w:firstColumn="1" w:lastColumn="0" w:noHBand="0" w:noVBand="1"/>
      </w:tblPr>
      <w:tblGrid>
        <w:gridCol w:w="9344"/>
      </w:tblGrid>
      <w:tr w:rsidR="00FB26DE" w14:paraId="7C0E85DA" w14:textId="77777777" w:rsidTr="00FD5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tcPr>
          <w:p w14:paraId="24CA32E0" w14:textId="4B73B7E2" w:rsidR="00FB26DE" w:rsidRPr="008154F4" w:rsidRDefault="00B90960" w:rsidP="008154F4">
            <w:pPr>
              <w:pStyle w:val="CodeBoxTitle"/>
            </w:pPr>
            <w:r w:rsidRPr="008154F4">
              <w:t>Output</w:t>
            </w:r>
          </w:p>
        </w:tc>
      </w:tr>
      <w:tr w:rsidR="00FB26DE" w14:paraId="1A17848D" w14:textId="77777777" w:rsidTr="00FD5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tcPr>
          <w:p w14:paraId="656D0166" w14:textId="77777777" w:rsidR="00B90960" w:rsidRPr="008154F4" w:rsidRDefault="00B90960" w:rsidP="00B90960">
            <w:pPr>
              <w:rPr>
                <w:rFonts w:ascii="Consolas" w:hAnsi="Consolas"/>
                <w:sz w:val="21"/>
                <w:szCs w:val="21"/>
              </w:rPr>
            </w:pPr>
            <w:r w:rsidRPr="008154F4">
              <w:rPr>
                <w:rFonts w:ascii="Consolas" w:hAnsi="Consolas"/>
                <w:sz w:val="21"/>
                <w:szCs w:val="21"/>
              </w:rPr>
              <w:t xml:space="preserve">FAILED </w:t>
            </w:r>
            <w:proofErr w:type="gramStart"/>
            <w:r w:rsidRPr="008154F4">
              <w:rPr>
                <w:rFonts w:ascii="Consolas" w:hAnsi="Consolas"/>
                <w:sz w:val="21"/>
                <w:szCs w:val="21"/>
              </w:rPr>
              <w:t>test_watt_calculator.py::TestInputValidation::</w:t>
            </w:r>
            <w:proofErr w:type="gramEnd"/>
            <w:r w:rsidRPr="008154F4">
              <w:rPr>
                <w:rFonts w:ascii="Consolas" w:hAnsi="Consolas"/>
                <w:sz w:val="21"/>
                <w:szCs w:val="21"/>
              </w:rPr>
              <w:t>test_negative_watts_raises_error</w:t>
            </w:r>
          </w:p>
          <w:p w14:paraId="21DB8D4F" w14:textId="77777777" w:rsidR="00B90960" w:rsidRPr="008154F4" w:rsidRDefault="00B90960" w:rsidP="00B90960">
            <w:pPr>
              <w:rPr>
                <w:rFonts w:ascii="Consolas" w:hAnsi="Consolas"/>
                <w:sz w:val="21"/>
                <w:szCs w:val="21"/>
              </w:rPr>
            </w:pPr>
            <w:r w:rsidRPr="008154F4">
              <w:rPr>
                <w:rFonts w:ascii="Consolas" w:hAnsi="Consolas"/>
                <w:sz w:val="21"/>
                <w:szCs w:val="21"/>
              </w:rPr>
              <w:t>============================================================</w:t>
            </w:r>
          </w:p>
          <w:p w14:paraId="7EC8CEB6" w14:textId="77777777" w:rsidR="00B90960" w:rsidRPr="008154F4" w:rsidRDefault="00B90960" w:rsidP="00B90960">
            <w:pPr>
              <w:rPr>
                <w:rFonts w:ascii="Consolas" w:hAnsi="Consolas"/>
                <w:sz w:val="21"/>
                <w:szCs w:val="21"/>
              </w:rPr>
            </w:pPr>
            <w:r w:rsidRPr="008154F4">
              <w:rPr>
                <w:rFonts w:ascii="Consolas" w:hAnsi="Consolas"/>
                <w:sz w:val="21"/>
                <w:szCs w:val="21"/>
              </w:rPr>
              <w:t xml:space="preserve">____________ </w:t>
            </w:r>
            <w:proofErr w:type="spellStart"/>
            <w:r w:rsidRPr="008154F4">
              <w:rPr>
                <w:rFonts w:ascii="Consolas" w:hAnsi="Consolas"/>
                <w:sz w:val="21"/>
                <w:szCs w:val="21"/>
              </w:rPr>
              <w:t>TestInputValidation.test_negative_watts_raises_error</w:t>
            </w:r>
            <w:proofErr w:type="spellEnd"/>
            <w:r w:rsidRPr="008154F4">
              <w:rPr>
                <w:rFonts w:ascii="Consolas" w:hAnsi="Consolas"/>
                <w:sz w:val="21"/>
                <w:szCs w:val="21"/>
              </w:rPr>
              <w:t xml:space="preserve"> _____________</w:t>
            </w:r>
          </w:p>
          <w:p w14:paraId="78AF131A" w14:textId="77777777" w:rsidR="00B90960" w:rsidRPr="008154F4" w:rsidRDefault="00B90960" w:rsidP="00B90960">
            <w:pPr>
              <w:rPr>
                <w:rFonts w:ascii="Consolas" w:hAnsi="Consolas"/>
                <w:sz w:val="21"/>
                <w:szCs w:val="21"/>
              </w:rPr>
            </w:pPr>
          </w:p>
          <w:p w14:paraId="6F7CB75E" w14:textId="77777777" w:rsidR="00B90960" w:rsidRPr="008154F4" w:rsidRDefault="00B90960" w:rsidP="00B90960">
            <w:pPr>
              <w:rPr>
                <w:rFonts w:ascii="Consolas" w:hAnsi="Consolas"/>
                <w:sz w:val="21"/>
                <w:szCs w:val="21"/>
              </w:rPr>
            </w:pPr>
            <w:r w:rsidRPr="008154F4">
              <w:rPr>
                <w:rFonts w:ascii="Consolas" w:hAnsi="Consolas"/>
                <w:sz w:val="21"/>
                <w:szCs w:val="21"/>
              </w:rPr>
              <w:t xml:space="preserve">    def </w:t>
            </w:r>
            <w:proofErr w:type="spellStart"/>
            <w:r w:rsidRPr="008154F4">
              <w:rPr>
                <w:rFonts w:ascii="Consolas" w:hAnsi="Consolas"/>
                <w:sz w:val="21"/>
                <w:szCs w:val="21"/>
              </w:rPr>
              <w:t>test_negative_watts_raises_error</w:t>
            </w:r>
            <w:proofErr w:type="spellEnd"/>
            <w:r w:rsidRPr="008154F4">
              <w:rPr>
                <w:rFonts w:ascii="Consolas" w:hAnsi="Consolas"/>
                <w:sz w:val="21"/>
                <w:szCs w:val="21"/>
              </w:rPr>
              <w:t>(self):</w:t>
            </w:r>
          </w:p>
          <w:p w14:paraId="1E9372C8" w14:textId="77777777" w:rsidR="00B90960" w:rsidRPr="008154F4" w:rsidRDefault="00B90960" w:rsidP="00B90960">
            <w:pPr>
              <w:rPr>
                <w:rFonts w:ascii="Consolas" w:hAnsi="Consolas"/>
                <w:sz w:val="21"/>
                <w:szCs w:val="21"/>
              </w:rPr>
            </w:pPr>
            <w:r w:rsidRPr="008154F4">
              <w:rPr>
                <w:rFonts w:ascii="Consolas" w:hAnsi="Consolas"/>
                <w:sz w:val="21"/>
                <w:szCs w:val="21"/>
              </w:rPr>
              <w:t xml:space="preserve">        """Negative wattage should raise </w:t>
            </w:r>
            <w:proofErr w:type="spellStart"/>
            <w:r w:rsidRPr="008154F4">
              <w:rPr>
                <w:rFonts w:ascii="Consolas" w:hAnsi="Consolas"/>
                <w:sz w:val="21"/>
                <w:szCs w:val="21"/>
              </w:rPr>
              <w:t>ValueError</w:t>
            </w:r>
            <w:proofErr w:type="spellEnd"/>
            <w:r w:rsidRPr="008154F4">
              <w:rPr>
                <w:rFonts w:ascii="Consolas" w:hAnsi="Consolas"/>
                <w:sz w:val="21"/>
                <w:szCs w:val="21"/>
              </w:rPr>
              <w:t>."""</w:t>
            </w:r>
          </w:p>
          <w:p w14:paraId="19A73036" w14:textId="77777777" w:rsidR="00B90960" w:rsidRPr="008154F4" w:rsidRDefault="00B90960" w:rsidP="00B90960">
            <w:pPr>
              <w:rPr>
                <w:rFonts w:ascii="Consolas" w:hAnsi="Consolas"/>
                <w:sz w:val="21"/>
                <w:szCs w:val="21"/>
              </w:rPr>
            </w:pPr>
            <w:r w:rsidRPr="008154F4">
              <w:rPr>
                <w:rFonts w:ascii="Consolas" w:hAnsi="Consolas"/>
                <w:sz w:val="21"/>
                <w:szCs w:val="21"/>
              </w:rPr>
              <w:t xml:space="preserve">        with </w:t>
            </w:r>
            <w:proofErr w:type="spellStart"/>
            <w:proofErr w:type="gramStart"/>
            <w:r w:rsidRPr="008154F4">
              <w:rPr>
                <w:rFonts w:ascii="Consolas" w:hAnsi="Consolas"/>
                <w:sz w:val="21"/>
                <w:szCs w:val="21"/>
              </w:rPr>
              <w:t>pytest.raises</w:t>
            </w:r>
            <w:proofErr w:type="spellEnd"/>
            <w:proofErr w:type="gramEnd"/>
            <w:r w:rsidRPr="008154F4">
              <w:rPr>
                <w:rFonts w:ascii="Consolas" w:hAnsi="Consolas"/>
                <w:sz w:val="21"/>
                <w:szCs w:val="21"/>
              </w:rPr>
              <w:t>(</w:t>
            </w:r>
            <w:proofErr w:type="spellStart"/>
            <w:r w:rsidRPr="008154F4">
              <w:rPr>
                <w:rFonts w:ascii="Consolas" w:hAnsi="Consolas"/>
                <w:sz w:val="21"/>
                <w:szCs w:val="21"/>
              </w:rPr>
              <w:t>ValueError</w:t>
            </w:r>
            <w:proofErr w:type="spellEnd"/>
            <w:r w:rsidRPr="008154F4">
              <w:rPr>
                <w:rFonts w:ascii="Consolas" w:hAnsi="Consolas"/>
                <w:sz w:val="21"/>
                <w:szCs w:val="21"/>
              </w:rPr>
              <w:t>, match="</w:t>
            </w:r>
            <w:proofErr w:type="spellStart"/>
            <w:r w:rsidRPr="008154F4">
              <w:rPr>
                <w:rFonts w:ascii="Consolas" w:hAnsi="Consolas"/>
                <w:sz w:val="21"/>
                <w:szCs w:val="21"/>
              </w:rPr>
              <w:t>current_watts</w:t>
            </w:r>
            <w:proofErr w:type="spellEnd"/>
            <w:r w:rsidRPr="008154F4">
              <w:rPr>
                <w:rFonts w:ascii="Consolas" w:hAnsi="Consolas"/>
                <w:sz w:val="21"/>
                <w:szCs w:val="21"/>
              </w:rPr>
              <w:t xml:space="preserve"> cannot be negative"):</w:t>
            </w:r>
          </w:p>
          <w:p w14:paraId="3DF13B05" w14:textId="77777777" w:rsidR="00B90960" w:rsidRPr="008154F4" w:rsidRDefault="00B90960" w:rsidP="00B90960">
            <w:pPr>
              <w:rPr>
                <w:rFonts w:ascii="Consolas" w:hAnsi="Consolas"/>
                <w:sz w:val="21"/>
                <w:szCs w:val="21"/>
              </w:rPr>
            </w:pPr>
            <w:r w:rsidRPr="008154F4">
              <w:rPr>
                <w:rFonts w:ascii="Consolas" w:hAnsi="Consolas"/>
                <w:sz w:val="21"/>
                <w:szCs w:val="21"/>
              </w:rPr>
              <w:t xml:space="preserve">&gt;           </w:t>
            </w:r>
            <w:proofErr w:type="spellStart"/>
            <w:r w:rsidRPr="008154F4">
              <w:rPr>
                <w:rFonts w:ascii="Consolas" w:hAnsi="Consolas"/>
                <w:sz w:val="21"/>
                <w:szCs w:val="21"/>
              </w:rPr>
              <w:t>calculate_normalized_</w:t>
            </w:r>
            <w:proofErr w:type="gramStart"/>
            <w:r w:rsidRPr="008154F4">
              <w:rPr>
                <w:rFonts w:ascii="Consolas" w:hAnsi="Consolas"/>
                <w:sz w:val="21"/>
                <w:szCs w:val="21"/>
              </w:rPr>
              <w:t>credit</w:t>
            </w:r>
            <w:proofErr w:type="spellEnd"/>
            <w:r w:rsidRPr="008154F4">
              <w:rPr>
                <w:rFonts w:ascii="Consolas" w:hAnsi="Consolas"/>
                <w:sz w:val="21"/>
                <w:szCs w:val="21"/>
              </w:rPr>
              <w:t>(</w:t>
            </w:r>
            <w:proofErr w:type="gramEnd"/>
          </w:p>
          <w:p w14:paraId="6A71F985" w14:textId="77777777" w:rsidR="00B90960" w:rsidRPr="008154F4" w:rsidRDefault="00B90960" w:rsidP="00B90960">
            <w:pPr>
              <w:rPr>
                <w:rFonts w:ascii="Consolas" w:hAnsi="Consolas"/>
                <w:sz w:val="21"/>
                <w:szCs w:val="21"/>
              </w:rPr>
            </w:pPr>
            <w:r w:rsidRPr="008154F4">
              <w:rPr>
                <w:rFonts w:ascii="Consolas" w:hAnsi="Consolas"/>
                <w:sz w:val="21"/>
                <w:szCs w:val="21"/>
              </w:rPr>
              <w:t xml:space="preserve">                </w:t>
            </w:r>
            <w:proofErr w:type="spellStart"/>
            <w:r w:rsidRPr="008154F4">
              <w:rPr>
                <w:rFonts w:ascii="Consolas" w:hAnsi="Consolas"/>
                <w:sz w:val="21"/>
                <w:szCs w:val="21"/>
              </w:rPr>
              <w:t>current_watts</w:t>
            </w:r>
            <w:proofErr w:type="spellEnd"/>
            <w:r w:rsidRPr="008154F4">
              <w:rPr>
                <w:rFonts w:ascii="Consolas" w:hAnsi="Consolas"/>
                <w:sz w:val="21"/>
                <w:szCs w:val="21"/>
              </w:rPr>
              <w:t>=-10,</w:t>
            </w:r>
          </w:p>
          <w:p w14:paraId="317E40D4" w14:textId="77777777" w:rsidR="00B90960" w:rsidRPr="008154F4" w:rsidRDefault="00B90960" w:rsidP="00B90960">
            <w:pPr>
              <w:rPr>
                <w:rFonts w:ascii="Consolas" w:hAnsi="Consolas"/>
                <w:sz w:val="21"/>
                <w:szCs w:val="21"/>
              </w:rPr>
            </w:pPr>
            <w:r w:rsidRPr="008154F4">
              <w:rPr>
                <w:rFonts w:ascii="Consolas" w:hAnsi="Consolas"/>
                <w:sz w:val="21"/>
                <w:szCs w:val="21"/>
              </w:rPr>
              <w:t xml:space="preserve">                sessions_last_30_days=5,</w:t>
            </w:r>
          </w:p>
          <w:p w14:paraId="5389D2DE" w14:textId="77777777" w:rsidR="00B90960" w:rsidRPr="008154F4" w:rsidRDefault="00B90960" w:rsidP="00B90960">
            <w:pPr>
              <w:rPr>
                <w:rFonts w:ascii="Consolas" w:hAnsi="Consolas"/>
                <w:sz w:val="21"/>
                <w:szCs w:val="21"/>
              </w:rPr>
            </w:pPr>
            <w:r w:rsidRPr="008154F4">
              <w:rPr>
                <w:rFonts w:ascii="Consolas" w:hAnsi="Consolas"/>
                <w:sz w:val="21"/>
                <w:szCs w:val="21"/>
              </w:rPr>
              <w:t xml:space="preserve">                </w:t>
            </w:r>
            <w:proofErr w:type="spellStart"/>
            <w:r w:rsidRPr="008154F4">
              <w:rPr>
                <w:rFonts w:ascii="Consolas" w:hAnsi="Consolas"/>
                <w:sz w:val="21"/>
                <w:szCs w:val="21"/>
              </w:rPr>
              <w:t>total_lifetime_sessions</w:t>
            </w:r>
            <w:proofErr w:type="spellEnd"/>
            <w:r w:rsidRPr="008154F4">
              <w:rPr>
                <w:rFonts w:ascii="Consolas" w:hAnsi="Consolas"/>
                <w:sz w:val="21"/>
                <w:szCs w:val="21"/>
              </w:rPr>
              <w:t>=20</w:t>
            </w:r>
          </w:p>
          <w:p w14:paraId="696B5DEC" w14:textId="77777777" w:rsidR="00B90960" w:rsidRPr="008154F4" w:rsidRDefault="00B90960" w:rsidP="00B90960">
            <w:pPr>
              <w:rPr>
                <w:rFonts w:ascii="Consolas" w:hAnsi="Consolas"/>
                <w:sz w:val="21"/>
                <w:szCs w:val="21"/>
              </w:rPr>
            </w:pPr>
            <w:r w:rsidRPr="008154F4">
              <w:rPr>
                <w:rFonts w:ascii="Consolas" w:hAnsi="Consolas"/>
                <w:sz w:val="21"/>
                <w:szCs w:val="21"/>
              </w:rPr>
              <w:t xml:space="preserve">            )</w:t>
            </w:r>
          </w:p>
          <w:p w14:paraId="56FF0751" w14:textId="77777777" w:rsidR="00B90960" w:rsidRPr="008154F4" w:rsidRDefault="00B90960" w:rsidP="00B90960">
            <w:pPr>
              <w:rPr>
                <w:rFonts w:ascii="Consolas" w:hAnsi="Consolas"/>
                <w:sz w:val="21"/>
                <w:szCs w:val="21"/>
              </w:rPr>
            </w:pPr>
          </w:p>
          <w:p w14:paraId="10C88D70" w14:textId="77777777" w:rsidR="00B90960" w:rsidRPr="008154F4" w:rsidRDefault="00B90960" w:rsidP="00B90960">
            <w:pPr>
              <w:rPr>
                <w:rFonts w:ascii="Consolas" w:hAnsi="Consolas"/>
                <w:sz w:val="21"/>
                <w:szCs w:val="21"/>
              </w:rPr>
            </w:pPr>
            <w:r w:rsidRPr="008154F4">
              <w:rPr>
                <w:rFonts w:ascii="Consolas" w:hAnsi="Consolas"/>
                <w:sz w:val="21"/>
                <w:szCs w:val="21"/>
              </w:rPr>
              <w:t xml:space="preserve">test_watt_calculator.py:119: </w:t>
            </w:r>
          </w:p>
          <w:p w14:paraId="78E6C173" w14:textId="77777777" w:rsidR="00B90960" w:rsidRPr="008154F4" w:rsidRDefault="00B90960" w:rsidP="00B90960">
            <w:pPr>
              <w:rPr>
                <w:rFonts w:ascii="Consolas" w:hAnsi="Consolas"/>
                <w:sz w:val="21"/>
                <w:szCs w:val="21"/>
              </w:rPr>
            </w:pPr>
            <w:r w:rsidRPr="008154F4">
              <w:rPr>
                <w:rFonts w:ascii="Consolas" w:hAnsi="Consolas"/>
                <w:sz w:val="21"/>
                <w:szCs w:val="21"/>
              </w:rPr>
              <w:t>_ _ _ _ _ _ _ _ _ _ _ _ _ _ _ _ _ _ _ _ _ _ _ _ _ _ _ _ _ _ _ _ _ _ _ _ _ _ _ _</w:t>
            </w:r>
          </w:p>
          <w:p w14:paraId="479848B8" w14:textId="77777777" w:rsidR="00B90960" w:rsidRPr="008154F4" w:rsidRDefault="00B90960" w:rsidP="00B90960">
            <w:pPr>
              <w:rPr>
                <w:rFonts w:ascii="Consolas" w:hAnsi="Consolas"/>
                <w:sz w:val="21"/>
                <w:szCs w:val="21"/>
              </w:rPr>
            </w:pPr>
          </w:p>
          <w:p w14:paraId="382AA312" w14:textId="77777777" w:rsidR="00B90960" w:rsidRPr="008154F4" w:rsidRDefault="00B90960" w:rsidP="00B90960">
            <w:pPr>
              <w:rPr>
                <w:rFonts w:ascii="Consolas" w:hAnsi="Consolas"/>
                <w:sz w:val="21"/>
                <w:szCs w:val="21"/>
              </w:rPr>
            </w:pPr>
            <w:r w:rsidRPr="008154F4">
              <w:rPr>
                <w:rFonts w:ascii="Consolas" w:hAnsi="Consolas"/>
                <w:sz w:val="21"/>
                <w:szCs w:val="21"/>
              </w:rPr>
              <w:t xml:space="preserve">E       </w:t>
            </w:r>
            <w:proofErr w:type="spellStart"/>
            <w:r w:rsidRPr="008154F4">
              <w:rPr>
                <w:rFonts w:ascii="Consolas" w:hAnsi="Consolas"/>
                <w:sz w:val="21"/>
                <w:szCs w:val="21"/>
              </w:rPr>
              <w:t>ValueError</w:t>
            </w:r>
            <w:proofErr w:type="spellEnd"/>
            <w:r w:rsidRPr="008154F4">
              <w:rPr>
                <w:rFonts w:ascii="Consolas" w:hAnsi="Consolas"/>
                <w:sz w:val="21"/>
                <w:szCs w:val="21"/>
              </w:rPr>
              <w:t xml:space="preserve">: </w:t>
            </w:r>
            <w:proofErr w:type="spellStart"/>
            <w:r w:rsidRPr="008154F4">
              <w:rPr>
                <w:rFonts w:ascii="Consolas" w:hAnsi="Consolas"/>
                <w:sz w:val="21"/>
                <w:szCs w:val="21"/>
              </w:rPr>
              <w:t>raw_watts</w:t>
            </w:r>
            <w:proofErr w:type="spellEnd"/>
            <w:r w:rsidRPr="008154F4">
              <w:rPr>
                <w:rFonts w:ascii="Consolas" w:hAnsi="Consolas"/>
                <w:sz w:val="21"/>
                <w:szCs w:val="21"/>
              </w:rPr>
              <w:t xml:space="preserve"> cannot be negative.</w:t>
            </w:r>
          </w:p>
          <w:p w14:paraId="56BEB66A" w14:textId="77777777" w:rsidR="00B90960" w:rsidRPr="008154F4" w:rsidRDefault="00B90960" w:rsidP="00B90960">
            <w:pPr>
              <w:rPr>
                <w:rFonts w:ascii="Consolas" w:hAnsi="Consolas"/>
                <w:sz w:val="21"/>
                <w:szCs w:val="21"/>
              </w:rPr>
            </w:pPr>
            <w:r w:rsidRPr="008154F4">
              <w:rPr>
                <w:rFonts w:ascii="Consolas" w:hAnsi="Consolas"/>
                <w:sz w:val="21"/>
                <w:szCs w:val="21"/>
              </w:rPr>
              <w:t xml:space="preserve">E       </w:t>
            </w:r>
            <w:proofErr w:type="spellStart"/>
            <w:r w:rsidRPr="008154F4">
              <w:rPr>
                <w:rFonts w:ascii="Consolas" w:hAnsi="Consolas"/>
                <w:sz w:val="21"/>
                <w:szCs w:val="21"/>
              </w:rPr>
              <w:t>AssertionError</w:t>
            </w:r>
            <w:proofErr w:type="spellEnd"/>
            <w:r w:rsidRPr="008154F4">
              <w:rPr>
                <w:rFonts w:ascii="Consolas" w:hAnsi="Consolas"/>
                <w:sz w:val="21"/>
                <w:szCs w:val="21"/>
              </w:rPr>
              <w:t>: Regex pattern did not match.</w:t>
            </w:r>
          </w:p>
          <w:p w14:paraId="6D68E848" w14:textId="77777777" w:rsidR="00B90960" w:rsidRPr="008154F4" w:rsidRDefault="00B90960" w:rsidP="00B90960">
            <w:pPr>
              <w:rPr>
                <w:rFonts w:ascii="Consolas" w:hAnsi="Consolas"/>
                <w:sz w:val="21"/>
                <w:szCs w:val="21"/>
              </w:rPr>
            </w:pPr>
            <w:r w:rsidRPr="008154F4">
              <w:rPr>
                <w:rFonts w:ascii="Consolas" w:hAnsi="Consolas"/>
                <w:sz w:val="21"/>
                <w:szCs w:val="21"/>
              </w:rPr>
              <w:t>E         Expected regex: '</w:t>
            </w:r>
            <w:proofErr w:type="spellStart"/>
            <w:r w:rsidRPr="008154F4">
              <w:rPr>
                <w:rFonts w:ascii="Consolas" w:hAnsi="Consolas"/>
                <w:sz w:val="21"/>
                <w:szCs w:val="21"/>
              </w:rPr>
              <w:t>current_watts</w:t>
            </w:r>
            <w:proofErr w:type="spellEnd"/>
            <w:r w:rsidRPr="008154F4">
              <w:rPr>
                <w:rFonts w:ascii="Consolas" w:hAnsi="Consolas"/>
                <w:sz w:val="21"/>
                <w:szCs w:val="21"/>
              </w:rPr>
              <w:t xml:space="preserve"> cannot be negative'</w:t>
            </w:r>
          </w:p>
          <w:p w14:paraId="6CA401F2" w14:textId="77777777" w:rsidR="00B90960" w:rsidRPr="008154F4" w:rsidRDefault="00B90960" w:rsidP="00B90960">
            <w:pPr>
              <w:rPr>
                <w:rFonts w:ascii="Consolas" w:hAnsi="Consolas"/>
                <w:sz w:val="21"/>
                <w:szCs w:val="21"/>
              </w:rPr>
            </w:pPr>
            <w:r w:rsidRPr="008154F4">
              <w:rPr>
                <w:rFonts w:ascii="Consolas" w:hAnsi="Consolas"/>
                <w:sz w:val="21"/>
                <w:szCs w:val="21"/>
              </w:rPr>
              <w:t>E         Actual message: '</w:t>
            </w:r>
            <w:proofErr w:type="spellStart"/>
            <w:r w:rsidRPr="008154F4">
              <w:rPr>
                <w:rFonts w:ascii="Consolas" w:hAnsi="Consolas"/>
                <w:sz w:val="21"/>
                <w:szCs w:val="21"/>
              </w:rPr>
              <w:t>raw_watts</w:t>
            </w:r>
            <w:proofErr w:type="spellEnd"/>
            <w:r w:rsidRPr="008154F4">
              <w:rPr>
                <w:rFonts w:ascii="Consolas" w:hAnsi="Consolas"/>
                <w:sz w:val="21"/>
                <w:szCs w:val="21"/>
              </w:rPr>
              <w:t xml:space="preserve"> cannot be negative.'</w:t>
            </w:r>
          </w:p>
          <w:p w14:paraId="6AEBA16A" w14:textId="77777777" w:rsidR="00B90960" w:rsidRPr="008154F4" w:rsidRDefault="00B90960" w:rsidP="00B90960">
            <w:pPr>
              <w:rPr>
                <w:rFonts w:ascii="Consolas" w:hAnsi="Consolas"/>
                <w:sz w:val="21"/>
                <w:szCs w:val="21"/>
              </w:rPr>
            </w:pPr>
          </w:p>
          <w:p w14:paraId="0EC562C7" w14:textId="77777777" w:rsidR="00FB26DE" w:rsidRPr="008154F4" w:rsidRDefault="00B90960" w:rsidP="00B90960">
            <w:pPr>
              <w:rPr>
                <w:rFonts w:ascii="Consolas" w:hAnsi="Consolas"/>
                <w:sz w:val="21"/>
                <w:szCs w:val="21"/>
              </w:rPr>
            </w:pPr>
            <w:r w:rsidRPr="008154F4">
              <w:rPr>
                <w:rFonts w:ascii="Consolas" w:hAnsi="Consolas"/>
                <w:sz w:val="21"/>
                <w:szCs w:val="21"/>
              </w:rPr>
              <w:t>====================== 1 failed, 14 passed in 0.06s =======================</w:t>
            </w:r>
          </w:p>
          <w:p w14:paraId="5431EB2A" w14:textId="5CDD0BD5" w:rsidR="00FD5518" w:rsidRPr="008154F4" w:rsidRDefault="00FD5518" w:rsidP="00B90960">
            <w:pPr>
              <w:rPr>
                <w:rFonts w:ascii="Consolas" w:hAnsi="Consolas"/>
                <w:sz w:val="21"/>
                <w:szCs w:val="21"/>
              </w:rPr>
            </w:pPr>
          </w:p>
        </w:tc>
      </w:tr>
      <w:tr w:rsidR="00FD5518" w14:paraId="1D9A2B9C" w14:textId="77777777" w:rsidTr="00FD5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shd w:val="clear" w:color="auto" w:fill="D9D9D9" w:themeFill="background1" w:themeFillShade="D9"/>
          </w:tcPr>
          <w:p w14:paraId="586108C4" w14:textId="1F0F3778" w:rsidR="00FD5518" w:rsidRDefault="00B53F8D" w:rsidP="008154F4">
            <w:pPr>
              <w:pStyle w:val="CodeBoxFooter"/>
            </w:pPr>
            <w:r>
              <w:t>T</w:t>
            </w:r>
            <w:r w:rsidR="00667938">
              <w:t>ext</w:t>
            </w:r>
          </w:p>
        </w:tc>
      </w:tr>
    </w:tbl>
    <w:p w14:paraId="11A1FED0" w14:textId="76278718" w:rsidR="00FB26DE" w:rsidRDefault="00B90960" w:rsidP="00B90960">
      <w:pPr>
        <w:pStyle w:val="Caption"/>
      </w:pPr>
      <w:r>
        <w:t xml:space="preserve">Figure 5. </w:t>
      </w:r>
      <w:proofErr w:type="spellStart"/>
      <w:r w:rsidR="00774C62">
        <w:t>Pytest</w:t>
      </w:r>
      <w:proofErr w:type="spellEnd"/>
      <w:r w:rsidR="00774C62">
        <w:t xml:space="preserve"> </w:t>
      </w:r>
      <w:r w:rsidR="00474CE3">
        <w:t>f</w:t>
      </w:r>
      <w:r w:rsidR="00774C62">
        <w:t>ailure</w:t>
      </w:r>
    </w:p>
    <w:p w14:paraId="23B59ACB" w14:textId="67799272" w:rsidR="00EA018D" w:rsidRDefault="00EA018D" w:rsidP="00351CDD">
      <w:r>
        <w:t xml:space="preserve">During the algorithm redesign process, the parameter </w:t>
      </w:r>
      <w:proofErr w:type="spellStart"/>
      <w:r w:rsidR="002B22D8" w:rsidRPr="00774C62">
        <w:rPr>
          <w:rStyle w:val="Code"/>
        </w:rPr>
        <w:t>raw_watts</w:t>
      </w:r>
      <w:proofErr w:type="spellEnd"/>
      <w:r w:rsidR="002B22D8">
        <w:t xml:space="preserve"> was renamed to </w:t>
      </w:r>
      <w:proofErr w:type="spellStart"/>
      <w:r w:rsidR="002B22D8" w:rsidRPr="00774C62">
        <w:rPr>
          <w:rStyle w:val="Code"/>
        </w:rPr>
        <w:t>current_watts</w:t>
      </w:r>
      <w:proofErr w:type="spellEnd"/>
      <w:r w:rsidR="002B22D8" w:rsidRPr="00901697">
        <w:t xml:space="preserve"> </w:t>
      </w:r>
      <w:r w:rsidR="002B22D8">
        <w:t xml:space="preserve">to more accurately reflect </w:t>
      </w:r>
      <w:r w:rsidR="008964E8">
        <w:t xml:space="preserve">the instantaneous wattage reading of a single session rather than the average. </w:t>
      </w:r>
      <w:r w:rsidR="008E2F07">
        <w:t xml:space="preserve">While the parameter name and docstring were updated correctly, the error message string inside the validation block was overlooked, causing the unit test to catch the </w:t>
      </w:r>
      <w:r w:rsidR="008E2F07">
        <w:lastRenderedPageBreak/>
        <w:t xml:space="preserve">inconsistency </w:t>
      </w:r>
      <w:r w:rsidR="00697C29">
        <w:t xml:space="preserve">and </w:t>
      </w:r>
      <w:r w:rsidR="00B93FBD">
        <w:t>fail</w:t>
      </w:r>
      <w:r w:rsidR="00697C29">
        <w:t xml:space="preserve"> the test. Simpl</w:t>
      </w:r>
      <w:r w:rsidR="00731890">
        <w:t xml:space="preserve">y updating the message </w:t>
      </w:r>
      <w:r w:rsidR="00AF7561">
        <w:t>did the trick, and Test 2 passed all 15 tests as shown in Figure 6.</w:t>
      </w:r>
    </w:p>
    <w:tbl>
      <w:tblPr>
        <w:tblStyle w:val="CodeBlock"/>
        <w:tblW w:w="0" w:type="auto"/>
        <w:tblLook w:val="04A0" w:firstRow="1" w:lastRow="0" w:firstColumn="1" w:lastColumn="0" w:noHBand="0" w:noVBand="1"/>
      </w:tblPr>
      <w:tblGrid>
        <w:gridCol w:w="9344"/>
      </w:tblGrid>
      <w:tr w:rsidR="00667938" w14:paraId="71D24449" w14:textId="77777777" w:rsidTr="008967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tcPr>
          <w:p w14:paraId="2B33806B" w14:textId="77777777" w:rsidR="00667938" w:rsidRPr="008154F4" w:rsidRDefault="00667938" w:rsidP="008154F4">
            <w:pPr>
              <w:pStyle w:val="CodeBoxTitle"/>
              <w:rPr>
                <w:sz w:val="21"/>
                <w:szCs w:val="21"/>
              </w:rPr>
            </w:pPr>
            <w:r w:rsidRPr="008154F4">
              <w:rPr>
                <w:sz w:val="21"/>
                <w:szCs w:val="21"/>
              </w:rPr>
              <w:t>Output</w:t>
            </w:r>
          </w:p>
        </w:tc>
      </w:tr>
      <w:tr w:rsidR="00667938" w14:paraId="6B5C645A" w14:textId="77777777" w:rsidTr="00896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tcPr>
          <w:p w14:paraId="52B6B27E" w14:textId="77777777" w:rsidR="008154F4" w:rsidRPr="008154F4" w:rsidRDefault="008154F4" w:rsidP="008154F4">
            <w:pPr>
              <w:rPr>
                <w:rFonts w:ascii="Consolas" w:hAnsi="Consolas"/>
                <w:sz w:val="21"/>
                <w:szCs w:val="21"/>
              </w:rPr>
            </w:pPr>
            <w:r w:rsidRPr="008154F4">
              <w:rPr>
                <w:rFonts w:ascii="Consolas" w:hAnsi="Consolas"/>
                <w:sz w:val="21"/>
                <w:szCs w:val="21"/>
              </w:rPr>
              <w:t>platform win32 -- Python 3.13.0, pytest-9.0.3, pluggy-1.6.0 -- C:\Program Files\Python\Python313\python.exe</w:t>
            </w:r>
          </w:p>
          <w:p w14:paraId="24924BA4" w14:textId="45EA756C" w:rsidR="008154F4" w:rsidRPr="008154F4" w:rsidRDefault="008154F4" w:rsidP="008154F4">
            <w:pPr>
              <w:rPr>
                <w:rFonts w:ascii="Consolas" w:hAnsi="Consolas"/>
                <w:sz w:val="21"/>
                <w:szCs w:val="21"/>
              </w:rPr>
            </w:pPr>
            <w:proofErr w:type="spellStart"/>
            <w:r w:rsidRPr="008154F4">
              <w:rPr>
                <w:rFonts w:ascii="Consolas" w:hAnsi="Consolas"/>
                <w:sz w:val="21"/>
                <w:szCs w:val="21"/>
              </w:rPr>
              <w:t>cachedir</w:t>
            </w:r>
            <w:proofErr w:type="spellEnd"/>
            <w:proofErr w:type="gramStart"/>
            <w:r w:rsidRPr="008154F4">
              <w:rPr>
                <w:rFonts w:ascii="Consolas" w:hAnsi="Consolas"/>
                <w:sz w:val="21"/>
                <w:szCs w:val="21"/>
              </w:rPr>
              <w:t>: .</w:t>
            </w:r>
            <w:proofErr w:type="spellStart"/>
            <w:r w:rsidRPr="008154F4">
              <w:rPr>
                <w:rFonts w:ascii="Consolas" w:hAnsi="Consolas"/>
                <w:sz w:val="21"/>
                <w:szCs w:val="21"/>
              </w:rPr>
              <w:t>pytest</w:t>
            </w:r>
            <w:proofErr w:type="gramEnd"/>
            <w:r w:rsidRPr="008154F4">
              <w:rPr>
                <w:rFonts w:ascii="Consolas" w:hAnsi="Consolas"/>
                <w:sz w:val="21"/>
                <w:szCs w:val="21"/>
              </w:rPr>
              <w:t>_cache</w:t>
            </w:r>
            <w:proofErr w:type="spellEnd"/>
          </w:p>
          <w:p w14:paraId="318EEBFF" w14:textId="0F900EBE" w:rsidR="008154F4" w:rsidRPr="008154F4" w:rsidRDefault="008154F4" w:rsidP="008154F4">
            <w:pPr>
              <w:rPr>
                <w:rFonts w:ascii="Consolas" w:hAnsi="Consolas"/>
                <w:sz w:val="21"/>
                <w:szCs w:val="21"/>
              </w:rPr>
            </w:pPr>
            <w:r w:rsidRPr="008154F4">
              <w:rPr>
                <w:rFonts w:ascii="Consolas" w:hAnsi="Consolas"/>
                <w:sz w:val="21"/>
                <w:szCs w:val="21"/>
              </w:rPr>
              <w:t>collecting ... collected 15 items</w:t>
            </w:r>
          </w:p>
          <w:p w14:paraId="530057F3" w14:textId="77777777" w:rsidR="008154F4" w:rsidRPr="008154F4" w:rsidRDefault="008154F4" w:rsidP="008154F4">
            <w:pPr>
              <w:rPr>
                <w:rFonts w:ascii="Consolas" w:hAnsi="Consolas"/>
                <w:sz w:val="21"/>
                <w:szCs w:val="21"/>
              </w:rPr>
            </w:pPr>
            <w:proofErr w:type="gramStart"/>
            <w:r w:rsidRPr="008154F4">
              <w:rPr>
                <w:rFonts w:ascii="Consolas" w:hAnsi="Consolas"/>
                <w:sz w:val="21"/>
                <w:szCs w:val="21"/>
              </w:rPr>
              <w:t>test_watt_calculator.py::TestGracePeriod::</w:t>
            </w:r>
            <w:proofErr w:type="gramEnd"/>
            <w:r w:rsidRPr="008154F4">
              <w:rPr>
                <w:rFonts w:ascii="Consolas" w:hAnsi="Consolas"/>
                <w:sz w:val="21"/>
                <w:szCs w:val="21"/>
              </w:rPr>
              <w:t xml:space="preserve">test_new_member_receives_full_bonus PASSED </w:t>
            </w:r>
            <w:proofErr w:type="gramStart"/>
            <w:r w:rsidRPr="008154F4">
              <w:rPr>
                <w:rFonts w:ascii="Consolas" w:hAnsi="Consolas"/>
                <w:sz w:val="21"/>
                <w:szCs w:val="21"/>
              </w:rPr>
              <w:t>[  6</w:t>
            </w:r>
            <w:proofErr w:type="gramEnd"/>
            <w:r w:rsidRPr="008154F4">
              <w:rPr>
                <w:rFonts w:ascii="Consolas" w:hAnsi="Consolas"/>
                <w:sz w:val="21"/>
                <w:szCs w:val="21"/>
              </w:rPr>
              <w:t>%]</w:t>
            </w:r>
          </w:p>
          <w:p w14:paraId="4F3AD59A" w14:textId="77777777" w:rsidR="008154F4" w:rsidRPr="008154F4" w:rsidRDefault="008154F4" w:rsidP="008154F4">
            <w:pPr>
              <w:rPr>
                <w:rFonts w:ascii="Consolas" w:hAnsi="Consolas"/>
                <w:sz w:val="21"/>
                <w:szCs w:val="21"/>
              </w:rPr>
            </w:pPr>
            <w:proofErr w:type="gramStart"/>
            <w:r w:rsidRPr="008154F4">
              <w:rPr>
                <w:rFonts w:ascii="Consolas" w:hAnsi="Consolas"/>
                <w:sz w:val="21"/>
                <w:szCs w:val="21"/>
              </w:rPr>
              <w:t>test_watt_calculator.py::TestGracePeriod::</w:t>
            </w:r>
            <w:proofErr w:type="gramEnd"/>
            <w:r w:rsidRPr="008154F4">
              <w:rPr>
                <w:rFonts w:ascii="Consolas" w:hAnsi="Consolas"/>
                <w:sz w:val="21"/>
                <w:szCs w:val="21"/>
              </w:rPr>
              <w:t xml:space="preserve">test_grace_period_active_at_session_12 PASSED </w:t>
            </w:r>
            <w:proofErr w:type="gramStart"/>
            <w:r w:rsidRPr="008154F4">
              <w:rPr>
                <w:rFonts w:ascii="Consolas" w:hAnsi="Consolas"/>
                <w:sz w:val="21"/>
                <w:szCs w:val="21"/>
              </w:rPr>
              <w:t>[ 13</w:t>
            </w:r>
            <w:proofErr w:type="gramEnd"/>
            <w:r w:rsidRPr="008154F4">
              <w:rPr>
                <w:rFonts w:ascii="Consolas" w:hAnsi="Consolas"/>
                <w:sz w:val="21"/>
                <w:szCs w:val="21"/>
              </w:rPr>
              <w:t>%]</w:t>
            </w:r>
          </w:p>
          <w:p w14:paraId="1F2143FF" w14:textId="77777777" w:rsidR="008154F4" w:rsidRPr="008154F4" w:rsidRDefault="008154F4" w:rsidP="008154F4">
            <w:pPr>
              <w:rPr>
                <w:rFonts w:ascii="Consolas" w:hAnsi="Consolas"/>
                <w:sz w:val="21"/>
                <w:szCs w:val="21"/>
              </w:rPr>
            </w:pPr>
            <w:proofErr w:type="gramStart"/>
            <w:r w:rsidRPr="008154F4">
              <w:rPr>
                <w:rFonts w:ascii="Consolas" w:hAnsi="Consolas"/>
                <w:sz w:val="21"/>
                <w:szCs w:val="21"/>
              </w:rPr>
              <w:t>test_watt_calculator.py::TestGracePeriod::</w:t>
            </w:r>
            <w:proofErr w:type="gramEnd"/>
            <w:r w:rsidRPr="008154F4">
              <w:rPr>
                <w:rFonts w:ascii="Consolas" w:hAnsi="Consolas"/>
                <w:sz w:val="21"/>
                <w:szCs w:val="21"/>
              </w:rPr>
              <w:t xml:space="preserve">test_grace_period_ends_at_session_13 PASSED </w:t>
            </w:r>
            <w:proofErr w:type="gramStart"/>
            <w:r w:rsidRPr="008154F4">
              <w:rPr>
                <w:rFonts w:ascii="Consolas" w:hAnsi="Consolas"/>
                <w:sz w:val="21"/>
                <w:szCs w:val="21"/>
              </w:rPr>
              <w:t>[ 20</w:t>
            </w:r>
            <w:proofErr w:type="gramEnd"/>
            <w:r w:rsidRPr="008154F4">
              <w:rPr>
                <w:rFonts w:ascii="Consolas" w:hAnsi="Consolas"/>
                <w:sz w:val="21"/>
                <w:szCs w:val="21"/>
              </w:rPr>
              <w:t>%]</w:t>
            </w:r>
          </w:p>
          <w:p w14:paraId="5A3A5950" w14:textId="77777777" w:rsidR="008154F4" w:rsidRPr="008154F4" w:rsidRDefault="008154F4" w:rsidP="008154F4">
            <w:pPr>
              <w:rPr>
                <w:rFonts w:ascii="Consolas" w:hAnsi="Consolas"/>
                <w:sz w:val="21"/>
                <w:szCs w:val="21"/>
              </w:rPr>
            </w:pPr>
            <w:proofErr w:type="gramStart"/>
            <w:r w:rsidRPr="008154F4">
              <w:rPr>
                <w:rFonts w:ascii="Consolas" w:hAnsi="Consolas"/>
                <w:sz w:val="21"/>
                <w:szCs w:val="21"/>
              </w:rPr>
              <w:t>test_watt_calculator.py::TestConsistencyBonus::</w:t>
            </w:r>
            <w:proofErr w:type="gramEnd"/>
            <w:r w:rsidRPr="008154F4">
              <w:rPr>
                <w:rFonts w:ascii="Consolas" w:hAnsi="Consolas"/>
                <w:sz w:val="21"/>
                <w:szCs w:val="21"/>
              </w:rPr>
              <w:t xml:space="preserve">test_full_bonus_at_target_sessions PASSED </w:t>
            </w:r>
            <w:proofErr w:type="gramStart"/>
            <w:r w:rsidRPr="008154F4">
              <w:rPr>
                <w:rFonts w:ascii="Consolas" w:hAnsi="Consolas"/>
                <w:sz w:val="21"/>
                <w:szCs w:val="21"/>
              </w:rPr>
              <w:t>[ 26</w:t>
            </w:r>
            <w:proofErr w:type="gramEnd"/>
            <w:r w:rsidRPr="008154F4">
              <w:rPr>
                <w:rFonts w:ascii="Consolas" w:hAnsi="Consolas"/>
                <w:sz w:val="21"/>
                <w:szCs w:val="21"/>
              </w:rPr>
              <w:t>%]</w:t>
            </w:r>
          </w:p>
          <w:p w14:paraId="0B813D70" w14:textId="77777777" w:rsidR="008154F4" w:rsidRPr="008154F4" w:rsidRDefault="008154F4" w:rsidP="008154F4">
            <w:pPr>
              <w:rPr>
                <w:rFonts w:ascii="Consolas" w:hAnsi="Consolas"/>
                <w:sz w:val="21"/>
                <w:szCs w:val="21"/>
              </w:rPr>
            </w:pPr>
            <w:proofErr w:type="gramStart"/>
            <w:r w:rsidRPr="008154F4">
              <w:rPr>
                <w:rFonts w:ascii="Consolas" w:hAnsi="Consolas"/>
                <w:sz w:val="21"/>
                <w:szCs w:val="21"/>
              </w:rPr>
              <w:t>test_watt_calculator.py::TestConsistencyBonus::</w:t>
            </w:r>
            <w:proofErr w:type="gramEnd"/>
            <w:r w:rsidRPr="008154F4">
              <w:rPr>
                <w:rFonts w:ascii="Consolas" w:hAnsi="Consolas"/>
                <w:sz w:val="21"/>
                <w:szCs w:val="21"/>
              </w:rPr>
              <w:t xml:space="preserve">test_bonus_capped_above_target PASSED </w:t>
            </w:r>
            <w:proofErr w:type="gramStart"/>
            <w:r w:rsidRPr="008154F4">
              <w:rPr>
                <w:rFonts w:ascii="Consolas" w:hAnsi="Consolas"/>
                <w:sz w:val="21"/>
                <w:szCs w:val="21"/>
              </w:rPr>
              <w:t>[ 33</w:t>
            </w:r>
            <w:proofErr w:type="gramEnd"/>
            <w:r w:rsidRPr="008154F4">
              <w:rPr>
                <w:rFonts w:ascii="Consolas" w:hAnsi="Consolas"/>
                <w:sz w:val="21"/>
                <w:szCs w:val="21"/>
              </w:rPr>
              <w:t>%]</w:t>
            </w:r>
          </w:p>
          <w:p w14:paraId="781EB053" w14:textId="77777777" w:rsidR="008154F4" w:rsidRPr="008154F4" w:rsidRDefault="008154F4" w:rsidP="008154F4">
            <w:pPr>
              <w:rPr>
                <w:rFonts w:ascii="Consolas" w:hAnsi="Consolas"/>
                <w:sz w:val="21"/>
                <w:szCs w:val="21"/>
              </w:rPr>
            </w:pPr>
            <w:proofErr w:type="gramStart"/>
            <w:r w:rsidRPr="008154F4">
              <w:rPr>
                <w:rFonts w:ascii="Consolas" w:hAnsi="Consolas"/>
                <w:sz w:val="21"/>
                <w:szCs w:val="21"/>
              </w:rPr>
              <w:t>test_watt_calculator.py::TestConsistencyBonus::</w:t>
            </w:r>
            <w:proofErr w:type="gramEnd"/>
            <w:r w:rsidRPr="008154F4">
              <w:rPr>
                <w:rFonts w:ascii="Consolas" w:hAnsi="Consolas"/>
                <w:sz w:val="21"/>
                <w:szCs w:val="21"/>
              </w:rPr>
              <w:t xml:space="preserve">test_partial_bonus_below_target PASSED </w:t>
            </w:r>
            <w:proofErr w:type="gramStart"/>
            <w:r w:rsidRPr="008154F4">
              <w:rPr>
                <w:rFonts w:ascii="Consolas" w:hAnsi="Consolas"/>
                <w:sz w:val="21"/>
                <w:szCs w:val="21"/>
              </w:rPr>
              <w:t>[ 40</w:t>
            </w:r>
            <w:proofErr w:type="gramEnd"/>
            <w:r w:rsidRPr="008154F4">
              <w:rPr>
                <w:rFonts w:ascii="Consolas" w:hAnsi="Consolas"/>
                <w:sz w:val="21"/>
                <w:szCs w:val="21"/>
              </w:rPr>
              <w:t>%]</w:t>
            </w:r>
          </w:p>
          <w:p w14:paraId="4C5F5AA9" w14:textId="77777777" w:rsidR="008154F4" w:rsidRPr="008154F4" w:rsidRDefault="008154F4" w:rsidP="008154F4">
            <w:pPr>
              <w:rPr>
                <w:rFonts w:ascii="Consolas" w:hAnsi="Consolas"/>
                <w:sz w:val="21"/>
                <w:szCs w:val="21"/>
              </w:rPr>
            </w:pPr>
            <w:proofErr w:type="gramStart"/>
            <w:r w:rsidRPr="008154F4">
              <w:rPr>
                <w:rFonts w:ascii="Consolas" w:hAnsi="Consolas"/>
                <w:sz w:val="21"/>
                <w:szCs w:val="21"/>
              </w:rPr>
              <w:t>test_watt_calculator.py::TestConsistencyBonus::</w:t>
            </w:r>
            <w:proofErr w:type="gramEnd"/>
            <w:r w:rsidRPr="008154F4">
              <w:rPr>
                <w:rFonts w:ascii="Consolas" w:hAnsi="Consolas"/>
                <w:sz w:val="21"/>
                <w:szCs w:val="21"/>
              </w:rPr>
              <w:t>test_zero_sessions_outside_grace PASSED [ 46%]</w:t>
            </w:r>
          </w:p>
          <w:p w14:paraId="0125DEA3" w14:textId="77777777" w:rsidR="008154F4" w:rsidRPr="008154F4" w:rsidRDefault="008154F4" w:rsidP="008154F4">
            <w:pPr>
              <w:rPr>
                <w:rFonts w:ascii="Consolas" w:hAnsi="Consolas"/>
                <w:sz w:val="21"/>
                <w:szCs w:val="21"/>
              </w:rPr>
            </w:pPr>
            <w:proofErr w:type="gramStart"/>
            <w:r w:rsidRPr="008154F4">
              <w:rPr>
                <w:rFonts w:ascii="Consolas" w:hAnsi="Consolas"/>
                <w:sz w:val="21"/>
                <w:szCs w:val="21"/>
              </w:rPr>
              <w:t>test_watt_calculator.py::TestBaseCredit::</w:t>
            </w:r>
            <w:proofErr w:type="gramEnd"/>
            <w:r w:rsidRPr="008154F4">
              <w:rPr>
                <w:rFonts w:ascii="Consolas" w:hAnsi="Consolas"/>
                <w:sz w:val="21"/>
                <w:szCs w:val="21"/>
              </w:rPr>
              <w:t xml:space="preserve">test_base_credit_guaranteed PASSED </w:t>
            </w:r>
            <w:proofErr w:type="gramStart"/>
            <w:r w:rsidRPr="008154F4">
              <w:rPr>
                <w:rFonts w:ascii="Consolas" w:hAnsi="Consolas"/>
                <w:sz w:val="21"/>
                <w:szCs w:val="21"/>
              </w:rPr>
              <w:t>[ 53</w:t>
            </w:r>
            <w:proofErr w:type="gramEnd"/>
            <w:r w:rsidRPr="008154F4">
              <w:rPr>
                <w:rFonts w:ascii="Consolas" w:hAnsi="Consolas"/>
                <w:sz w:val="21"/>
                <w:szCs w:val="21"/>
              </w:rPr>
              <w:t>%]</w:t>
            </w:r>
          </w:p>
          <w:p w14:paraId="24DAD381" w14:textId="77777777" w:rsidR="008154F4" w:rsidRPr="008154F4" w:rsidRDefault="008154F4" w:rsidP="008154F4">
            <w:pPr>
              <w:rPr>
                <w:rFonts w:ascii="Consolas" w:hAnsi="Consolas"/>
                <w:sz w:val="21"/>
                <w:szCs w:val="21"/>
              </w:rPr>
            </w:pPr>
            <w:proofErr w:type="gramStart"/>
            <w:r w:rsidRPr="008154F4">
              <w:rPr>
                <w:rFonts w:ascii="Consolas" w:hAnsi="Consolas"/>
                <w:sz w:val="21"/>
                <w:szCs w:val="21"/>
              </w:rPr>
              <w:t>test_watt_calculator.py::TestBaseCredit::</w:t>
            </w:r>
            <w:proofErr w:type="gramEnd"/>
            <w:r w:rsidRPr="008154F4">
              <w:rPr>
                <w:rFonts w:ascii="Consolas" w:hAnsi="Consolas"/>
                <w:sz w:val="21"/>
                <w:szCs w:val="21"/>
              </w:rPr>
              <w:t xml:space="preserve">test_maximum_bonus_multiplier PASSED </w:t>
            </w:r>
            <w:proofErr w:type="gramStart"/>
            <w:r w:rsidRPr="008154F4">
              <w:rPr>
                <w:rFonts w:ascii="Consolas" w:hAnsi="Consolas"/>
                <w:sz w:val="21"/>
                <w:szCs w:val="21"/>
              </w:rPr>
              <w:t>[ 60</w:t>
            </w:r>
            <w:proofErr w:type="gramEnd"/>
            <w:r w:rsidRPr="008154F4">
              <w:rPr>
                <w:rFonts w:ascii="Consolas" w:hAnsi="Consolas"/>
                <w:sz w:val="21"/>
                <w:szCs w:val="21"/>
              </w:rPr>
              <w:t>%]</w:t>
            </w:r>
          </w:p>
          <w:p w14:paraId="79F0CFDB" w14:textId="77777777" w:rsidR="008154F4" w:rsidRPr="008154F4" w:rsidRDefault="008154F4" w:rsidP="008154F4">
            <w:pPr>
              <w:rPr>
                <w:rFonts w:ascii="Consolas" w:hAnsi="Consolas"/>
                <w:sz w:val="21"/>
                <w:szCs w:val="21"/>
              </w:rPr>
            </w:pPr>
            <w:proofErr w:type="gramStart"/>
            <w:r w:rsidRPr="008154F4">
              <w:rPr>
                <w:rFonts w:ascii="Consolas" w:hAnsi="Consolas"/>
                <w:sz w:val="21"/>
                <w:szCs w:val="21"/>
              </w:rPr>
              <w:t>test_watt_calculator.py::TestBaseCredit::</w:t>
            </w:r>
            <w:proofErr w:type="gramEnd"/>
            <w:r w:rsidRPr="008154F4">
              <w:rPr>
                <w:rFonts w:ascii="Consolas" w:hAnsi="Consolas"/>
                <w:sz w:val="21"/>
                <w:szCs w:val="21"/>
              </w:rPr>
              <w:t xml:space="preserve">test_minimum_bonus_multiplier PASSED </w:t>
            </w:r>
            <w:proofErr w:type="gramStart"/>
            <w:r w:rsidRPr="008154F4">
              <w:rPr>
                <w:rFonts w:ascii="Consolas" w:hAnsi="Consolas"/>
                <w:sz w:val="21"/>
                <w:szCs w:val="21"/>
              </w:rPr>
              <w:t>[ 66</w:t>
            </w:r>
            <w:proofErr w:type="gramEnd"/>
            <w:r w:rsidRPr="008154F4">
              <w:rPr>
                <w:rFonts w:ascii="Consolas" w:hAnsi="Consolas"/>
                <w:sz w:val="21"/>
                <w:szCs w:val="21"/>
              </w:rPr>
              <w:t>%]</w:t>
            </w:r>
          </w:p>
          <w:p w14:paraId="266301A7" w14:textId="77777777" w:rsidR="008154F4" w:rsidRPr="008154F4" w:rsidRDefault="008154F4" w:rsidP="008154F4">
            <w:pPr>
              <w:rPr>
                <w:rFonts w:ascii="Consolas" w:hAnsi="Consolas"/>
                <w:sz w:val="21"/>
                <w:szCs w:val="21"/>
              </w:rPr>
            </w:pPr>
            <w:proofErr w:type="gramStart"/>
            <w:r w:rsidRPr="008154F4">
              <w:rPr>
                <w:rFonts w:ascii="Consolas" w:hAnsi="Consolas"/>
                <w:sz w:val="21"/>
                <w:szCs w:val="21"/>
              </w:rPr>
              <w:t>test_watt_calculator.py::TestInputValidation::</w:t>
            </w:r>
            <w:proofErr w:type="gramEnd"/>
            <w:r w:rsidRPr="008154F4">
              <w:rPr>
                <w:rFonts w:ascii="Consolas" w:hAnsi="Consolas"/>
                <w:sz w:val="21"/>
                <w:szCs w:val="21"/>
              </w:rPr>
              <w:t xml:space="preserve">test_negative_watts_raises_error PASSED </w:t>
            </w:r>
            <w:proofErr w:type="gramStart"/>
            <w:r w:rsidRPr="008154F4">
              <w:rPr>
                <w:rFonts w:ascii="Consolas" w:hAnsi="Consolas"/>
                <w:sz w:val="21"/>
                <w:szCs w:val="21"/>
              </w:rPr>
              <w:t>[ 73</w:t>
            </w:r>
            <w:proofErr w:type="gramEnd"/>
            <w:r w:rsidRPr="008154F4">
              <w:rPr>
                <w:rFonts w:ascii="Consolas" w:hAnsi="Consolas"/>
                <w:sz w:val="21"/>
                <w:szCs w:val="21"/>
              </w:rPr>
              <w:t>%]</w:t>
            </w:r>
          </w:p>
          <w:p w14:paraId="3F4333EB" w14:textId="77777777" w:rsidR="008154F4" w:rsidRPr="008154F4" w:rsidRDefault="008154F4" w:rsidP="008154F4">
            <w:pPr>
              <w:rPr>
                <w:rFonts w:ascii="Consolas" w:hAnsi="Consolas"/>
                <w:sz w:val="21"/>
                <w:szCs w:val="21"/>
              </w:rPr>
            </w:pPr>
            <w:proofErr w:type="gramStart"/>
            <w:r w:rsidRPr="008154F4">
              <w:rPr>
                <w:rFonts w:ascii="Consolas" w:hAnsi="Consolas"/>
                <w:sz w:val="21"/>
                <w:szCs w:val="21"/>
              </w:rPr>
              <w:t>test_watt_calculator.py::TestInputValidation::</w:t>
            </w:r>
            <w:proofErr w:type="gramEnd"/>
            <w:r w:rsidRPr="008154F4">
              <w:rPr>
                <w:rFonts w:ascii="Consolas" w:hAnsi="Consolas"/>
                <w:sz w:val="21"/>
                <w:szCs w:val="21"/>
              </w:rPr>
              <w:t xml:space="preserve">test_negative_sessions_raises_error PASSED </w:t>
            </w:r>
            <w:proofErr w:type="gramStart"/>
            <w:r w:rsidRPr="008154F4">
              <w:rPr>
                <w:rFonts w:ascii="Consolas" w:hAnsi="Consolas"/>
                <w:sz w:val="21"/>
                <w:szCs w:val="21"/>
              </w:rPr>
              <w:t>[ 80</w:t>
            </w:r>
            <w:proofErr w:type="gramEnd"/>
            <w:r w:rsidRPr="008154F4">
              <w:rPr>
                <w:rFonts w:ascii="Consolas" w:hAnsi="Consolas"/>
                <w:sz w:val="21"/>
                <w:szCs w:val="21"/>
              </w:rPr>
              <w:t>%]</w:t>
            </w:r>
          </w:p>
          <w:p w14:paraId="102B8675" w14:textId="77777777" w:rsidR="008154F4" w:rsidRPr="008154F4" w:rsidRDefault="008154F4" w:rsidP="008154F4">
            <w:pPr>
              <w:rPr>
                <w:rFonts w:ascii="Consolas" w:hAnsi="Consolas"/>
                <w:sz w:val="21"/>
                <w:szCs w:val="21"/>
              </w:rPr>
            </w:pPr>
            <w:proofErr w:type="gramStart"/>
            <w:r w:rsidRPr="008154F4">
              <w:rPr>
                <w:rFonts w:ascii="Consolas" w:hAnsi="Consolas"/>
                <w:sz w:val="21"/>
                <w:szCs w:val="21"/>
              </w:rPr>
              <w:t>test_watt_calculator.py::TestInputValidation::</w:t>
            </w:r>
            <w:proofErr w:type="gramEnd"/>
            <w:r w:rsidRPr="008154F4">
              <w:rPr>
                <w:rFonts w:ascii="Consolas" w:hAnsi="Consolas"/>
                <w:sz w:val="21"/>
                <w:szCs w:val="21"/>
              </w:rPr>
              <w:t xml:space="preserve">test_negative_lifetime_sessions_raises_error PASSED </w:t>
            </w:r>
            <w:proofErr w:type="gramStart"/>
            <w:r w:rsidRPr="008154F4">
              <w:rPr>
                <w:rFonts w:ascii="Consolas" w:hAnsi="Consolas"/>
                <w:sz w:val="21"/>
                <w:szCs w:val="21"/>
              </w:rPr>
              <w:t>[ 86</w:t>
            </w:r>
            <w:proofErr w:type="gramEnd"/>
            <w:r w:rsidRPr="008154F4">
              <w:rPr>
                <w:rFonts w:ascii="Consolas" w:hAnsi="Consolas"/>
                <w:sz w:val="21"/>
                <w:szCs w:val="21"/>
              </w:rPr>
              <w:t>%]</w:t>
            </w:r>
          </w:p>
          <w:p w14:paraId="70D1DFF0" w14:textId="77777777" w:rsidR="008154F4" w:rsidRPr="008154F4" w:rsidRDefault="008154F4" w:rsidP="008154F4">
            <w:pPr>
              <w:rPr>
                <w:rFonts w:ascii="Consolas" w:hAnsi="Consolas"/>
                <w:sz w:val="21"/>
                <w:szCs w:val="21"/>
              </w:rPr>
            </w:pPr>
            <w:proofErr w:type="gramStart"/>
            <w:r w:rsidRPr="008154F4">
              <w:rPr>
                <w:rFonts w:ascii="Consolas" w:hAnsi="Consolas"/>
                <w:sz w:val="21"/>
                <w:szCs w:val="21"/>
              </w:rPr>
              <w:t>test_watt_calculator.py::TestInputValidation::</w:t>
            </w:r>
            <w:proofErr w:type="gramEnd"/>
            <w:r w:rsidRPr="008154F4">
              <w:rPr>
                <w:rFonts w:ascii="Consolas" w:hAnsi="Consolas"/>
                <w:sz w:val="21"/>
                <w:szCs w:val="21"/>
              </w:rPr>
              <w:t xml:space="preserve">test_zero_watts_valid PASSED </w:t>
            </w:r>
            <w:proofErr w:type="gramStart"/>
            <w:r w:rsidRPr="008154F4">
              <w:rPr>
                <w:rFonts w:ascii="Consolas" w:hAnsi="Consolas"/>
                <w:sz w:val="21"/>
                <w:szCs w:val="21"/>
              </w:rPr>
              <w:t>[ 93</w:t>
            </w:r>
            <w:proofErr w:type="gramEnd"/>
            <w:r w:rsidRPr="008154F4">
              <w:rPr>
                <w:rFonts w:ascii="Consolas" w:hAnsi="Consolas"/>
                <w:sz w:val="21"/>
                <w:szCs w:val="21"/>
              </w:rPr>
              <w:t>%]</w:t>
            </w:r>
          </w:p>
          <w:p w14:paraId="3E88E52F" w14:textId="77777777" w:rsidR="008154F4" w:rsidRPr="008154F4" w:rsidRDefault="008154F4" w:rsidP="008154F4">
            <w:pPr>
              <w:rPr>
                <w:rFonts w:ascii="Consolas" w:hAnsi="Consolas"/>
                <w:sz w:val="21"/>
                <w:szCs w:val="21"/>
              </w:rPr>
            </w:pPr>
            <w:proofErr w:type="gramStart"/>
            <w:r w:rsidRPr="008154F4">
              <w:rPr>
                <w:rFonts w:ascii="Consolas" w:hAnsi="Consolas"/>
                <w:sz w:val="21"/>
                <w:szCs w:val="21"/>
              </w:rPr>
              <w:t>test_watt_calculator.py::TestHannahIvanComparison::</w:t>
            </w:r>
            <w:proofErr w:type="gramEnd"/>
            <w:r w:rsidRPr="008154F4">
              <w:rPr>
                <w:rFonts w:ascii="Consolas" w:hAnsi="Consolas"/>
                <w:sz w:val="21"/>
                <w:szCs w:val="21"/>
              </w:rPr>
              <w:t>test_consistent_member_outearns_infrequent_per_month PASSED [100%]</w:t>
            </w:r>
          </w:p>
          <w:p w14:paraId="24CD249A" w14:textId="77777777" w:rsidR="008154F4" w:rsidRPr="008154F4" w:rsidRDefault="008154F4" w:rsidP="008154F4">
            <w:pPr>
              <w:rPr>
                <w:rFonts w:ascii="Consolas" w:hAnsi="Consolas"/>
                <w:sz w:val="21"/>
                <w:szCs w:val="21"/>
              </w:rPr>
            </w:pPr>
            <w:r w:rsidRPr="008154F4">
              <w:rPr>
                <w:rFonts w:ascii="Consolas" w:hAnsi="Consolas"/>
                <w:sz w:val="21"/>
                <w:szCs w:val="21"/>
              </w:rPr>
              <w:t>============================= 15 passed in 0.02s ==============================</w:t>
            </w:r>
          </w:p>
          <w:p w14:paraId="7A355720" w14:textId="6D01EA54" w:rsidR="00667938" w:rsidRPr="008154F4" w:rsidRDefault="008154F4" w:rsidP="008154F4">
            <w:pPr>
              <w:rPr>
                <w:rFonts w:ascii="Consolas" w:hAnsi="Consolas"/>
                <w:sz w:val="21"/>
                <w:szCs w:val="21"/>
              </w:rPr>
            </w:pPr>
            <w:r w:rsidRPr="008154F4">
              <w:rPr>
                <w:rFonts w:ascii="Consolas" w:hAnsi="Consolas"/>
                <w:sz w:val="21"/>
                <w:szCs w:val="21"/>
              </w:rPr>
              <w:t>Process finished with exit code 0</w:t>
            </w:r>
          </w:p>
        </w:tc>
      </w:tr>
      <w:tr w:rsidR="00667938" w14:paraId="7E69E6BF" w14:textId="77777777" w:rsidTr="008967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shd w:val="clear" w:color="auto" w:fill="D9D9D9" w:themeFill="background1" w:themeFillShade="D9"/>
          </w:tcPr>
          <w:p w14:paraId="5282C91B" w14:textId="2D658790" w:rsidR="00667938" w:rsidRDefault="00B53F8D" w:rsidP="008154F4">
            <w:pPr>
              <w:pStyle w:val="CodeBoxFooter"/>
            </w:pPr>
            <w:r>
              <w:t>T</w:t>
            </w:r>
            <w:r w:rsidR="00667938">
              <w:t>ext</w:t>
            </w:r>
          </w:p>
        </w:tc>
      </w:tr>
    </w:tbl>
    <w:p w14:paraId="1CBED711" w14:textId="7C080307" w:rsidR="00AF7561" w:rsidRDefault="006B1EDD" w:rsidP="00474CE3">
      <w:pPr>
        <w:pStyle w:val="Caption"/>
      </w:pPr>
      <w:r>
        <w:t>Figure</w:t>
      </w:r>
      <w:r w:rsidR="00474CE3">
        <w:t xml:space="preserve"> 6. </w:t>
      </w:r>
      <w:proofErr w:type="spellStart"/>
      <w:r w:rsidR="00474CE3">
        <w:t>Pytest</w:t>
      </w:r>
      <w:proofErr w:type="spellEnd"/>
      <w:r w:rsidR="00474CE3">
        <w:t xml:space="preserve"> success</w:t>
      </w:r>
    </w:p>
    <w:p w14:paraId="6A4DBAD6" w14:textId="08460206" w:rsidR="00901697" w:rsidRDefault="00901697" w:rsidP="00901697">
      <w:pPr>
        <w:pStyle w:val="Heading2"/>
      </w:pPr>
      <w:r>
        <w:lastRenderedPageBreak/>
        <w:t>Unit Testing Types</w:t>
      </w:r>
    </w:p>
    <w:p w14:paraId="1F247261" w14:textId="39FC493D" w:rsidR="00901697" w:rsidRDefault="00227B56" w:rsidP="00901697">
      <w:r>
        <w:t>Unit testing is the process of testing the smallest functional unit of code</w:t>
      </w:r>
      <w:r w:rsidR="00B63053">
        <w:t xml:space="preserve">, </w:t>
      </w:r>
      <w:r w:rsidR="00573716">
        <w:t xml:space="preserve">verifying its accuracy </w:t>
      </w:r>
      <w:r w:rsidR="002E76A8">
        <w:t>against the developer’s theoretical logic</w:t>
      </w:r>
      <w:r w:rsidR="00E445D5">
        <w:t xml:space="preserve"> (Amazon Web Services, n.d.)</w:t>
      </w:r>
      <w:r w:rsidR="00B0058E">
        <w:t>.</w:t>
      </w:r>
      <w:r w:rsidR="00D90003">
        <w:t xml:space="preserve"> There are a few distinct approaches to unit testing:</w:t>
      </w:r>
    </w:p>
    <w:p w14:paraId="75176FE9" w14:textId="51158945" w:rsidR="00D90003" w:rsidRDefault="00B65C1E" w:rsidP="00901697">
      <w:r>
        <w:rPr>
          <w:b/>
          <w:bCs/>
        </w:rPr>
        <w:t>White-box testing</w:t>
      </w:r>
      <w:r>
        <w:t xml:space="preserve"> focuses on examining the internal structure of a working application, </w:t>
      </w:r>
      <w:r w:rsidR="006B724C">
        <w:t>ensuring</w:t>
      </w:r>
      <w:r>
        <w:t xml:space="preserve"> things like code logic, flow, and implementation behave </w:t>
      </w:r>
      <w:r w:rsidR="006B724C">
        <w:t>correctly according to the requirements (GeeksforGeeks, 2026).</w:t>
      </w:r>
    </w:p>
    <w:p w14:paraId="2F6ECE4F" w14:textId="573616CD" w:rsidR="00665C8F" w:rsidRDefault="00665C8F" w:rsidP="00901697">
      <w:r>
        <w:rPr>
          <w:b/>
          <w:bCs/>
        </w:rPr>
        <w:t>Black-box testing</w:t>
      </w:r>
      <w:r>
        <w:t xml:space="preserve"> </w:t>
      </w:r>
      <w:r w:rsidR="00B7727A">
        <w:t xml:space="preserve">evaluates the functionality of the application without knowledge of the internal code structure, focusing </w:t>
      </w:r>
      <w:r w:rsidR="002272CB">
        <w:t xml:space="preserve">on inputs and outputs rather than internal code structures (GeeksforGeeks, </w:t>
      </w:r>
      <w:r w:rsidR="00B7727A">
        <w:t>2026).</w:t>
      </w:r>
    </w:p>
    <w:p w14:paraId="626874AC" w14:textId="4AF0A6F4" w:rsidR="00B7727A" w:rsidRDefault="00B7727A" w:rsidP="00901697">
      <w:r>
        <w:rPr>
          <w:b/>
          <w:bCs/>
        </w:rPr>
        <w:t>Regression testing</w:t>
      </w:r>
      <w:r>
        <w:t xml:space="preserve"> is the practice of re-running existing tests after changes to confirm that previously passing behavior has not been broken.</w:t>
      </w:r>
    </w:p>
    <w:p w14:paraId="292309F7" w14:textId="11FB3012" w:rsidR="00B7727A" w:rsidRDefault="000201CD" w:rsidP="000201CD">
      <w:pPr>
        <w:pStyle w:val="Heading1"/>
      </w:pPr>
      <w:r>
        <w:t>Git Branching Model Explained</w:t>
      </w:r>
    </w:p>
    <w:p w14:paraId="19EDC391" w14:textId="537B84BB" w:rsidR="000201CD" w:rsidRDefault="00F800E6" w:rsidP="000201CD">
      <w:r>
        <w:t xml:space="preserve">All project files, source code, diagrams, mockups, and written assignments are maintained in a public GitHub repository accessible </w:t>
      </w:r>
      <w:r w:rsidR="00DD7AF2">
        <w:t xml:space="preserve">at </w:t>
      </w:r>
      <w:hyperlink r:id="rId10" w:history="1">
        <w:r w:rsidR="00CC4812" w:rsidRPr="00392AEE">
          <w:rPr>
            <w:rStyle w:val="Hyperlink"/>
          </w:rPr>
          <w:t>https://github.com/RyanBJ/capstone</w:t>
        </w:r>
      </w:hyperlink>
      <w:r w:rsidR="00CC4812">
        <w:t xml:space="preserve">. </w:t>
      </w:r>
      <w:r w:rsidR="00B87D5D">
        <w:t xml:space="preserve">The repository is organized into directories for diagrams, written assignments, mockups, and source code. </w:t>
      </w:r>
      <w:r w:rsidR="00A570A9">
        <w:t xml:space="preserve">When new features are developed, they are pushed to the </w:t>
      </w:r>
      <w:r w:rsidR="00A570A9" w:rsidRPr="00407C3A">
        <w:rPr>
          <w:rStyle w:val="Code"/>
        </w:rPr>
        <w:t>development</w:t>
      </w:r>
      <w:r w:rsidR="00A570A9">
        <w:t xml:space="preserve"> branch</w:t>
      </w:r>
      <w:r w:rsidR="00407C3A">
        <w:t xml:space="preserve"> </w:t>
      </w:r>
      <w:r w:rsidR="00D7012E">
        <w:t xml:space="preserve">where they are reviewed and validated. At the end of the school week, I’ll create a pull request to merge the </w:t>
      </w:r>
      <w:r w:rsidR="00D7012E" w:rsidRPr="00D7012E">
        <w:rPr>
          <w:rStyle w:val="Code"/>
        </w:rPr>
        <w:t>development</w:t>
      </w:r>
      <w:r w:rsidR="00D7012E">
        <w:t xml:space="preserve"> branch into the </w:t>
      </w:r>
      <w:r w:rsidR="00D7012E" w:rsidRPr="00D7012E">
        <w:rPr>
          <w:rStyle w:val="Code"/>
        </w:rPr>
        <w:t>main</w:t>
      </w:r>
      <w:r w:rsidR="00D7012E">
        <w:t xml:space="preserve"> branch, which represents a clean, submission-ready state of the project.</w:t>
      </w:r>
    </w:p>
    <w:p w14:paraId="6F04DFF3" w14:textId="7237BD11" w:rsidR="00BD502E" w:rsidRDefault="00BD502E" w:rsidP="000201CD">
      <w:r>
        <w:t>In this project, tagging is used to record significant milestones in the algorithm’s development history.</w:t>
      </w:r>
    </w:p>
    <w:p w14:paraId="205EEBA6" w14:textId="03E61200" w:rsidR="00FF58C3" w:rsidRDefault="00FF58C3" w:rsidP="00FF58C3">
      <w:pPr>
        <w:pStyle w:val="ListParagraph"/>
        <w:numPr>
          <w:ilvl w:val="0"/>
          <w:numId w:val="17"/>
        </w:numPr>
      </w:pPr>
      <w:r w:rsidRPr="00FF58C3">
        <w:rPr>
          <w:rStyle w:val="Code"/>
        </w:rPr>
        <w:t>v0.1.0-algorithm</w:t>
      </w:r>
      <w:r>
        <w:t>:</w:t>
      </w:r>
      <w:r>
        <w:t xml:space="preserve"> the initial multiplicative formula using four behavioral factors</w:t>
      </w:r>
    </w:p>
    <w:p w14:paraId="74830D61" w14:textId="198499B7" w:rsidR="00FF58C3" w:rsidRDefault="00FF58C3" w:rsidP="00FF58C3">
      <w:pPr>
        <w:pStyle w:val="ListParagraph"/>
        <w:numPr>
          <w:ilvl w:val="0"/>
          <w:numId w:val="17"/>
        </w:numPr>
      </w:pPr>
      <w:r w:rsidRPr="00FF58C3">
        <w:rPr>
          <w:rStyle w:val="Code"/>
        </w:rPr>
        <w:lastRenderedPageBreak/>
        <w:t>v0.2.0-algorithm</w:t>
      </w:r>
      <w:r>
        <w:t xml:space="preserve">: </w:t>
      </w:r>
      <w:r>
        <w:t>the redesigned additive bonus model with a single consistency factor</w:t>
      </w:r>
    </w:p>
    <w:p w14:paraId="62A5266A" w14:textId="028CAB63" w:rsidR="00FF58C3" w:rsidRDefault="00FF58C3" w:rsidP="00FF58C3">
      <w:pPr>
        <w:pStyle w:val="ListParagraph"/>
        <w:numPr>
          <w:ilvl w:val="0"/>
          <w:numId w:val="17"/>
        </w:numPr>
      </w:pPr>
      <w:r w:rsidRPr="00FF58C3">
        <w:rPr>
          <w:rStyle w:val="Code"/>
        </w:rPr>
        <w:t>v0.2.1-algorithm</w:t>
      </w:r>
      <w:r>
        <w:t>:</w:t>
      </w:r>
      <w:r>
        <w:t xml:space="preserve"> addition of the </w:t>
      </w:r>
      <w:proofErr w:type="spellStart"/>
      <w:r>
        <w:t>PyTest</w:t>
      </w:r>
      <w:proofErr w:type="spellEnd"/>
      <w:r>
        <w:t xml:space="preserve"> suite and correction of the stale error message identified through testing</w:t>
      </w:r>
    </w:p>
    <w:p w14:paraId="15C17CD1" w14:textId="22781E6A" w:rsidR="00BD502E" w:rsidRDefault="00FF58C3" w:rsidP="00FF58C3">
      <w:pPr>
        <w:pStyle w:val="ListParagraph"/>
        <w:numPr>
          <w:ilvl w:val="0"/>
          <w:numId w:val="17"/>
        </w:numPr>
      </w:pPr>
      <w:r w:rsidRPr="0008086E">
        <w:rPr>
          <w:rStyle w:val="Code"/>
        </w:rPr>
        <w:t>v0.2.2-algorithm</w:t>
      </w:r>
      <w:r>
        <w:t xml:space="preserve">: </w:t>
      </w:r>
      <w:r>
        <w:t>refinement of the bonus ceiling from 10% to 25% based on retention analysis</w:t>
      </w:r>
    </w:p>
    <w:p w14:paraId="4E63B618" w14:textId="0B0211DE" w:rsidR="00FF58C3" w:rsidRPr="000201CD" w:rsidRDefault="0008086E" w:rsidP="00FF58C3">
      <w:r>
        <w:t>Each tag message not only details what was changed but also explains why, forming a human-readable audit trail of design decisions alongside the technical differences. This approach embodies the idea that version control is more than just a backup system; it serves as a documentation tool that captures the reasoning behind the project's development as clearly as the code itself.</w:t>
      </w:r>
    </w:p>
    <w:p w14:paraId="6D653090" w14:textId="29E18812" w:rsidR="00A417C1" w:rsidRPr="007E6C41" w:rsidRDefault="006D0C94" w:rsidP="5D68E123">
      <w:pPr>
        <w:pStyle w:val="SectionTitle"/>
        <w:rPr>
          <w:rFonts w:ascii="Calibri" w:eastAsia="Calibri" w:hAnsi="Calibri" w:cs="Calibri"/>
          <w:b w:val="0"/>
          <w:bCs/>
        </w:rPr>
      </w:pPr>
      <w:sdt>
        <w:sdtPr>
          <w:rPr>
            <w:rFonts w:ascii="Consolas" w:hAnsi="Consolas"/>
            <w:color w:val="0070C0"/>
            <w:sz w:val="20"/>
            <w:bdr w:val="dotted" w:sz="4" w:space="0" w:color="auto"/>
            <w:shd w:val="clear" w:color="auto" w:fill="CDEAFF"/>
          </w:rPr>
          <w:id w:val="-1638559448"/>
          <w:placeholder>
            <w:docPart w:val="F31D9B9788DF4BBBA8DB298DA10748E2"/>
          </w:placeholder>
          <w:temporary/>
          <w:showingPlcHdr/>
          <w15:appearance w15:val="hidden"/>
        </w:sdtPr>
        <w:sdtEndPr>
          <w:rPr>
            <w:rFonts w:ascii="Times New Roman" w:hAnsi="Times New Roman"/>
            <w:color w:val="auto"/>
            <w:sz w:val="24"/>
            <w:bdr w:val="none" w:sz="0" w:space="0" w:color="auto"/>
            <w:shd w:val="clear" w:color="auto" w:fill="auto"/>
          </w:rPr>
        </w:sdtEndPr>
        <w:sdtContent>
          <w:r w:rsidR="00664C1A" w:rsidRPr="007E6C41">
            <w:rPr>
              <w:rStyle w:val="Heading1Char"/>
              <w:b/>
              <w:bCs w:val="0"/>
            </w:rPr>
            <w:t>References</w:t>
          </w:r>
        </w:sdtContent>
      </w:sdt>
    </w:p>
    <w:p w14:paraId="07115C33" w14:textId="7B7F2E63" w:rsidR="007A270F" w:rsidRDefault="007A270F" w:rsidP="00B55009">
      <w:pPr>
        <w:pStyle w:val="Bibliography"/>
      </w:pPr>
      <w:r w:rsidRPr="007A270F">
        <w:t>Alex. (2026, April 10). Understanding reward loops and their impact on player engagement. Player Counter. https://playercounter.com/understanding-reward-loops-and-their-impact-on-player-engagement/</w:t>
      </w:r>
    </w:p>
    <w:p w14:paraId="3B95E628" w14:textId="39326727" w:rsidR="00E445D5" w:rsidRDefault="00E445D5" w:rsidP="00B55009">
      <w:pPr>
        <w:pStyle w:val="Bibliography"/>
      </w:pPr>
      <w:r w:rsidRPr="00E445D5">
        <w:t xml:space="preserve">Amazon Web Services. (n.d.). What is unit testing? AWS. https://aws.amazon.com/what-is/unit-testing/ </w:t>
      </w:r>
    </w:p>
    <w:p w14:paraId="583838D6" w14:textId="30655C62" w:rsidR="00855CF2" w:rsidRDefault="00855CF2" w:rsidP="00B55009">
      <w:pPr>
        <w:pStyle w:val="Bibliography"/>
      </w:pPr>
      <w:proofErr w:type="spellStart"/>
      <w:r w:rsidRPr="00855CF2">
        <w:t>BiologyInsights</w:t>
      </w:r>
      <w:proofErr w:type="spellEnd"/>
      <w:r w:rsidRPr="00855CF2">
        <w:t xml:space="preserve"> Team. (2025, December 12). How Much Time Should I Spend in the Gym? - Biology Insights. Biology Insights. https://biologyinsights.com/how-much-time-should-i-spend-in-the-gym/</w:t>
      </w:r>
    </w:p>
    <w:p w14:paraId="635E91AF" w14:textId="6449A4B5" w:rsidR="00406641" w:rsidRDefault="00406641" w:rsidP="00B55009">
      <w:pPr>
        <w:pStyle w:val="Bibliography"/>
      </w:pPr>
      <w:r w:rsidRPr="00406641">
        <w:t xml:space="preserve">GeeksforGeeks. (2026, March 6). </w:t>
      </w:r>
      <w:proofErr w:type="spellStart"/>
      <w:r w:rsidRPr="00406641">
        <w:t>Pytest</w:t>
      </w:r>
      <w:proofErr w:type="spellEnd"/>
      <w:r w:rsidRPr="00406641">
        <w:t xml:space="preserve"> Tutorial Unit Testing in Python using </w:t>
      </w:r>
      <w:proofErr w:type="spellStart"/>
      <w:r w:rsidRPr="00406641">
        <w:t>Pytest</w:t>
      </w:r>
      <w:proofErr w:type="spellEnd"/>
      <w:r w:rsidRPr="00406641">
        <w:t xml:space="preserve"> Framework. GeeksforGeeks. https://www.geeksforgeeks.org/python/pytest-tutorial-testing-python-application-using-pytest/</w:t>
      </w:r>
    </w:p>
    <w:p w14:paraId="3C2CA4F5" w14:textId="583CAAED" w:rsidR="00800FB5" w:rsidRDefault="00800FB5" w:rsidP="00B55009">
      <w:pPr>
        <w:pStyle w:val="Bibliography"/>
      </w:pPr>
      <w:r w:rsidRPr="00800FB5">
        <w:t>GeeksforGeeks. (2026, April 28). White box Testing Software Engineering. GeeksforGeeks. https://www.geeksforgeeks.org/software-testing/software-engineering-white-box-testing/</w:t>
      </w:r>
    </w:p>
    <w:p w14:paraId="5067A059" w14:textId="2CA70671" w:rsidR="00B7727A" w:rsidRDefault="00B7727A" w:rsidP="00B55009">
      <w:pPr>
        <w:pStyle w:val="Bibliography"/>
      </w:pPr>
      <w:r w:rsidRPr="00B7727A">
        <w:t>GeeksforGeeks. (2026, April 28). Black box testing software engineering. GeeksforGeeks. https://www.geeksforgeeks.org/software-testing/software-engineering-black-box-testing/</w:t>
      </w:r>
    </w:p>
    <w:p w14:paraId="4B6273CA" w14:textId="765906D2" w:rsidR="00B55009" w:rsidRDefault="00D4118B" w:rsidP="00B55009">
      <w:pPr>
        <w:pStyle w:val="Bibliography"/>
      </w:pPr>
      <w:r>
        <w:t xml:space="preserve">Roy, R. (2025, November 10). </w:t>
      </w:r>
      <w:r>
        <w:rPr>
          <w:i/>
          <w:iCs/>
        </w:rPr>
        <w:t>Designing reward loops that keep players hooked (without manipulation)</w:t>
      </w:r>
      <w:r>
        <w:t xml:space="preserve">. </w:t>
      </w:r>
      <w:r w:rsidR="0070314B" w:rsidRPr="0070314B">
        <w:t>https://medium.com/@rakeshroyakula/designing-reward-loops-that-keep-players-hooked-without-manipulation-58447c858d4a</w:t>
      </w:r>
    </w:p>
    <w:p w14:paraId="72CD6DCD" w14:textId="4674111F" w:rsidR="00FD3DF0" w:rsidRPr="00FD3DF0" w:rsidRDefault="00FD3DF0" w:rsidP="00FD3DF0">
      <w:pPr>
        <w:pStyle w:val="Bibliography"/>
      </w:pPr>
      <w:r w:rsidRPr="00FD3DF0">
        <w:t>Summers, B. L. (2020). Effective methods for software engineering. Auerbach Publishers, Incorporated.</w:t>
      </w:r>
    </w:p>
    <w:sectPr w:rsidR="00FD3DF0" w:rsidRPr="00FD3DF0">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97360" w14:textId="77777777" w:rsidR="006D0C94" w:rsidRDefault="006D0C94">
      <w:pPr>
        <w:spacing w:line="240" w:lineRule="auto"/>
      </w:pPr>
      <w:r>
        <w:separator/>
      </w:r>
    </w:p>
    <w:p w14:paraId="14BBF734" w14:textId="77777777" w:rsidR="006D0C94" w:rsidRDefault="006D0C94"/>
  </w:endnote>
  <w:endnote w:type="continuationSeparator" w:id="0">
    <w:p w14:paraId="54CB7ED1" w14:textId="77777777" w:rsidR="006D0C94" w:rsidRDefault="006D0C94">
      <w:pPr>
        <w:spacing w:line="240" w:lineRule="auto"/>
      </w:pPr>
      <w:r>
        <w:continuationSeparator/>
      </w:r>
    </w:p>
    <w:p w14:paraId="1DCCF451" w14:textId="77777777" w:rsidR="006D0C94" w:rsidRDefault="006D0C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219A"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B7FD0"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BD98"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E5A01" w14:textId="77777777" w:rsidR="006D0C94" w:rsidRDefault="006D0C94">
      <w:pPr>
        <w:spacing w:line="240" w:lineRule="auto"/>
      </w:pPr>
      <w:r>
        <w:separator/>
      </w:r>
    </w:p>
    <w:p w14:paraId="4DFFB606" w14:textId="77777777" w:rsidR="006D0C94" w:rsidRDefault="006D0C94"/>
  </w:footnote>
  <w:footnote w:type="continuationSeparator" w:id="0">
    <w:p w14:paraId="4AFAF420" w14:textId="77777777" w:rsidR="006D0C94" w:rsidRDefault="006D0C94">
      <w:pPr>
        <w:spacing w:line="240" w:lineRule="auto"/>
      </w:pPr>
      <w:r>
        <w:continuationSeparator/>
      </w:r>
    </w:p>
    <w:p w14:paraId="187450F6" w14:textId="77777777" w:rsidR="006D0C94" w:rsidRDefault="006D0C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2812"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2279"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EB34E"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26175E6"/>
    <w:multiLevelType w:val="hybridMultilevel"/>
    <w:tmpl w:val="7E0C1E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55E11B6"/>
    <w:multiLevelType w:val="hybridMultilevel"/>
    <w:tmpl w:val="5CCC6C9E"/>
    <w:lvl w:ilvl="0" w:tplc="AA7003EE">
      <w:numFmt w:val="bullet"/>
      <w:lvlText w:val=""/>
      <w:lvlJc w:val="left"/>
      <w:pPr>
        <w:ind w:left="108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5E2027"/>
    <w:multiLevelType w:val="hybridMultilevel"/>
    <w:tmpl w:val="80DE399E"/>
    <w:lvl w:ilvl="0" w:tplc="AA7003EE">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CF19C1"/>
    <w:multiLevelType w:val="hybridMultilevel"/>
    <w:tmpl w:val="7E40CD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A90BE6"/>
    <w:multiLevelType w:val="hybridMultilevel"/>
    <w:tmpl w:val="B6D458C4"/>
    <w:lvl w:ilvl="0" w:tplc="6862F8A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805716B"/>
    <w:multiLevelType w:val="hybridMultilevel"/>
    <w:tmpl w:val="00B46574"/>
    <w:lvl w:ilvl="0" w:tplc="AA7003EE">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1697756">
    <w:abstractNumId w:val="15"/>
  </w:num>
  <w:num w:numId="13" w16cid:durableId="1016928924">
    <w:abstractNumId w:val="11"/>
  </w:num>
  <w:num w:numId="14" w16cid:durableId="772283243">
    <w:abstractNumId w:val="12"/>
  </w:num>
  <w:num w:numId="15" w16cid:durableId="1051612739">
    <w:abstractNumId w:val="13"/>
  </w:num>
  <w:num w:numId="16" w16cid:durableId="1303269013">
    <w:abstractNumId w:val="10"/>
  </w:num>
  <w:num w:numId="17" w16cid:durableId="8691497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439"/>
    <w:rsid w:val="000013F8"/>
    <w:rsid w:val="00004ABA"/>
    <w:rsid w:val="00004E12"/>
    <w:rsid w:val="00007ACD"/>
    <w:rsid w:val="00011E69"/>
    <w:rsid w:val="000145E9"/>
    <w:rsid w:val="0001652B"/>
    <w:rsid w:val="00016BEA"/>
    <w:rsid w:val="000201CD"/>
    <w:rsid w:val="0002269B"/>
    <w:rsid w:val="000236FC"/>
    <w:rsid w:val="00023AFE"/>
    <w:rsid w:val="000339A6"/>
    <w:rsid w:val="000426FC"/>
    <w:rsid w:val="0004276F"/>
    <w:rsid w:val="00043283"/>
    <w:rsid w:val="00045ED3"/>
    <w:rsid w:val="00050DAE"/>
    <w:rsid w:val="00052C0E"/>
    <w:rsid w:val="00053B84"/>
    <w:rsid w:val="0005459F"/>
    <w:rsid w:val="00055D3E"/>
    <w:rsid w:val="00056C52"/>
    <w:rsid w:val="000572D0"/>
    <w:rsid w:val="00057665"/>
    <w:rsid w:val="0006401B"/>
    <w:rsid w:val="00066631"/>
    <w:rsid w:val="00066BD9"/>
    <w:rsid w:val="0007587E"/>
    <w:rsid w:val="00076CBE"/>
    <w:rsid w:val="0008086E"/>
    <w:rsid w:val="000915E0"/>
    <w:rsid w:val="00092B73"/>
    <w:rsid w:val="000A365C"/>
    <w:rsid w:val="000A3BBB"/>
    <w:rsid w:val="000A3D9B"/>
    <w:rsid w:val="000A69C5"/>
    <w:rsid w:val="000B31B7"/>
    <w:rsid w:val="000C2424"/>
    <w:rsid w:val="000C3054"/>
    <w:rsid w:val="000C4EE0"/>
    <w:rsid w:val="000C75BF"/>
    <w:rsid w:val="000D3876"/>
    <w:rsid w:val="000D4124"/>
    <w:rsid w:val="000D4642"/>
    <w:rsid w:val="000D539D"/>
    <w:rsid w:val="000D65FE"/>
    <w:rsid w:val="000D6BA2"/>
    <w:rsid w:val="000D6BF8"/>
    <w:rsid w:val="000E290D"/>
    <w:rsid w:val="000E2FD1"/>
    <w:rsid w:val="000E5850"/>
    <w:rsid w:val="000E6DCE"/>
    <w:rsid w:val="000F31C5"/>
    <w:rsid w:val="00100F5E"/>
    <w:rsid w:val="001054AF"/>
    <w:rsid w:val="0010659B"/>
    <w:rsid w:val="0011397C"/>
    <w:rsid w:val="0011408E"/>
    <w:rsid w:val="00114892"/>
    <w:rsid w:val="00115311"/>
    <w:rsid w:val="00116273"/>
    <w:rsid w:val="001231D0"/>
    <w:rsid w:val="001276C8"/>
    <w:rsid w:val="00130468"/>
    <w:rsid w:val="00130E87"/>
    <w:rsid w:val="00131730"/>
    <w:rsid w:val="00133764"/>
    <w:rsid w:val="00133806"/>
    <w:rsid w:val="00133D11"/>
    <w:rsid w:val="0013763B"/>
    <w:rsid w:val="00150F88"/>
    <w:rsid w:val="00151D82"/>
    <w:rsid w:val="00154532"/>
    <w:rsid w:val="001549A9"/>
    <w:rsid w:val="001576C5"/>
    <w:rsid w:val="001608DF"/>
    <w:rsid w:val="0016156F"/>
    <w:rsid w:val="00162D60"/>
    <w:rsid w:val="00166621"/>
    <w:rsid w:val="00170A57"/>
    <w:rsid w:val="00172296"/>
    <w:rsid w:val="00175EE1"/>
    <w:rsid w:val="001800CE"/>
    <w:rsid w:val="0018244E"/>
    <w:rsid w:val="001856DD"/>
    <w:rsid w:val="001877F4"/>
    <w:rsid w:val="0019463E"/>
    <w:rsid w:val="001A29EF"/>
    <w:rsid w:val="001B358B"/>
    <w:rsid w:val="001B4CF1"/>
    <w:rsid w:val="001C0108"/>
    <w:rsid w:val="001D1854"/>
    <w:rsid w:val="001D2CD7"/>
    <w:rsid w:val="001D7428"/>
    <w:rsid w:val="001E1AA2"/>
    <w:rsid w:val="001E2C31"/>
    <w:rsid w:val="001E48EE"/>
    <w:rsid w:val="001E5393"/>
    <w:rsid w:val="001E7DCB"/>
    <w:rsid w:val="001E7FFA"/>
    <w:rsid w:val="001F27EB"/>
    <w:rsid w:val="001F4125"/>
    <w:rsid w:val="001F4253"/>
    <w:rsid w:val="001F45C2"/>
    <w:rsid w:val="001F52C3"/>
    <w:rsid w:val="002025C7"/>
    <w:rsid w:val="002046ED"/>
    <w:rsid w:val="00206E54"/>
    <w:rsid w:val="00210472"/>
    <w:rsid w:val="00212E01"/>
    <w:rsid w:val="0021332B"/>
    <w:rsid w:val="00213A3E"/>
    <w:rsid w:val="00220358"/>
    <w:rsid w:val="002272CB"/>
    <w:rsid w:val="00227B56"/>
    <w:rsid w:val="00227B65"/>
    <w:rsid w:val="002317BE"/>
    <w:rsid w:val="00232C05"/>
    <w:rsid w:val="00232FCC"/>
    <w:rsid w:val="00235132"/>
    <w:rsid w:val="00235D08"/>
    <w:rsid w:val="00236667"/>
    <w:rsid w:val="00236DDD"/>
    <w:rsid w:val="00243DF7"/>
    <w:rsid w:val="002460B8"/>
    <w:rsid w:val="002535FA"/>
    <w:rsid w:val="00255660"/>
    <w:rsid w:val="002559BD"/>
    <w:rsid w:val="00255B2D"/>
    <w:rsid w:val="00256987"/>
    <w:rsid w:val="002571FF"/>
    <w:rsid w:val="00261878"/>
    <w:rsid w:val="00265CD6"/>
    <w:rsid w:val="00267455"/>
    <w:rsid w:val="00275F86"/>
    <w:rsid w:val="00285107"/>
    <w:rsid w:val="0029199A"/>
    <w:rsid w:val="00291B6F"/>
    <w:rsid w:val="00291F66"/>
    <w:rsid w:val="00293D4D"/>
    <w:rsid w:val="002A39ED"/>
    <w:rsid w:val="002A4809"/>
    <w:rsid w:val="002A5E85"/>
    <w:rsid w:val="002A72D9"/>
    <w:rsid w:val="002B22D8"/>
    <w:rsid w:val="002B485D"/>
    <w:rsid w:val="002B4B23"/>
    <w:rsid w:val="002B5784"/>
    <w:rsid w:val="002C0055"/>
    <w:rsid w:val="002C07E0"/>
    <w:rsid w:val="002C2DA0"/>
    <w:rsid w:val="002C35BC"/>
    <w:rsid w:val="002C50B1"/>
    <w:rsid w:val="002C79E6"/>
    <w:rsid w:val="002C7EA8"/>
    <w:rsid w:val="002D0163"/>
    <w:rsid w:val="002D3553"/>
    <w:rsid w:val="002D35A7"/>
    <w:rsid w:val="002D3E08"/>
    <w:rsid w:val="002D4A69"/>
    <w:rsid w:val="002D542F"/>
    <w:rsid w:val="002E01CB"/>
    <w:rsid w:val="002E1B3C"/>
    <w:rsid w:val="002E3E24"/>
    <w:rsid w:val="002E4DC0"/>
    <w:rsid w:val="002E71A1"/>
    <w:rsid w:val="002E76A8"/>
    <w:rsid w:val="002F2DF6"/>
    <w:rsid w:val="002F3AE9"/>
    <w:rsid w:val="002F656A"/>
    <w:rsid w:val="003004C8"/>
    <w:rsid w:val="00307412"/>
    <w:rsid w:val="003103FC"/>
    <w:rsid w:val="00310575"/>
    <w:rsid w:val="003168E3"/>
    <w:rsid w:val="003169BC"/>
    <w:rsid w:val="00321044"/>
    <w:rsid w:val="0032181C"/>
    <w:rsid w:val="00321D85"/>
    <w:rsid w:val="003231E7"/>
    <w:rsid w:val="0032787C"/>
    <w:rsid w:val="00331EC7"/>
    <w:rsid w:val="0033308F"/>
    <w:rsid w:val="00333E67"/>
    <w:rsid w:val="00334FD4"/>
    <w:rsid w:val="00336FF3"/>
    <w:rsid w:val="00337490"/>
    <w:rsid w:val="0033792E"/>
    <w:rsid w:val="00340700"/>
    <w:rsid w:val="00340C79"/>
    <w:rsid w:val="003415B9"/>
    <w:rsid w:val="00341BE8"/>
    <w:rsid w:val="00350DCB"/>
    <w:rsid w:val="00351CDD"/>
    <w:rsid w:val="00355AEA"/>
    <w:rsid w:val="00362DFB"/>
    <w:rsid w:val="003759D5"/>
    <w:rsid w:val="003804CC"/>
    <w:rsid w:val="0038194C"/>
    <w:rsid w:val="00386FD2"/>
    <w:rsid w:val="003900F8"/>
    <w:rsid w:val="00396C05"/>
    <w:rsid w:val="00397183"/>
    <w:rsid w:val="003A01E8"/>
    <w:rsid w:val="003A0EF7"/>
    <w:rsid w:val="003A1625"/>
    <w:rsid w:val="003B5C0D"/>
    <w:rsid w:val="003B694A"/>
    <w:rsid w:val="003C469D"/>
    <w:rsid w:val="003D452A"/>
    <w:rsid w:val="003D4896"/>
    <w:rsid w:val="003D72AF"/>
    <w:rsid w:val="003F19C1"/>
    <w:rsid w:val="003F5BBC"/>
    <w:rsid w:val="00406641"/>
    <w:rsid w:val="00407C3A"/>
    <w:rsid w:val="004107A4"/>
    <w:rsid w:val="00412B0A"/>
    <w:rsid w:val="00415628"/>
    <w:rsid w:val="0041565B"/>
    <w:rsid w:val="00422A09"/>
    <w:rsid w:val="00423163"/>
    <w:rsid w:val="00426670"/>
    <w:rsid w:val="004271BC"/>
    <w:rsid w:val="004311FF"/>
    <w:rsid w:val="00440E05"/>
    <w:rsid w:val="00441B02"/>
    <w:rsid w:val="004508B6"/>
    <w:rsid w:val="00452B51"/>
    <w:rsid w:val="00454BFB"/>
    <w:rsid w:val="00455999"/>
    <w:rsid w:val="004625A5"/>
    <w:rsid w:val="00465D55"/>
    <w:rsid w:val="0046731F"/>
    <w:rsid w:val="00471CC6"/>
    <w:rsid w:val="0047238C"/>
    <w:rsid w:val="00472FA5"/>
    <w:rsid w:val="004732E4"/>
    <w:rsid w:val="00474335"/>
    <w:rsid w:val="00474CE3"/>
    <w:rsid w:val="00477B5D"/>
    <w:rsid w:val="004802A7"/>
    <w:rsid w:val="00482387"/>
    <w:rsid w:val="004827F6"/>
    <w:rsid w:val="00494599"/>
    <w:rsid w:val="004A011D"/>
    <w:rsid w:val="004A18D7"/>
    <w:rsid w:val="004A23B2"/>
    <w:rsid w:val="004A5B53"/>
    <w:rsid w:val="004B27CF"/>
    <w:rsid w:val="004B3324"/>
    <w:rsid w:val="004B49AE"/>
    <w:rsid w:val="004B53C8"/>
    <w:rsid w:val="004B5D23"/>
    <w:rsid w:val="004D036F"/>
    <w:rsid w:val="004D03FC"/>
    <w:rsid w:val="004D1541"/>
    <w:rsid w:val="004D2195"/>
    <w:rsid w:val="004E0442"/>
    <w:rsid w:val="004E3EFB"/>
    <w:rsid w:val="004E534F"/>
    <w:rsid w:val="004E572F"/>
    <w:rsid w:val="004E6DA7"/>
    <w:rsid w:val="004E7B8E"/>
    <w:rsid w:val="00505833"/>
    <w:rsid w:val="005104E5"/>
    <w:rsid w:val="00511AD9"/>
    <w:rsid w:val="005132FC"/>
    <w:rsid w:val="00524067"/>
    <w:rsid w:val="00525A2A"/>
    <w:rsid w:val="0052607B"/>
    <w:rsid w:val="00535EE6"/>
    <w:rsid w:val="0053770A"/>
    <w:rsid w:val="00540F1E"/>
    <w:rsid w:val="00542512"/>
    <w:rsid w:val="005455EF"/>
    <w:rsid w:val="00555D08"/>
    <w:rsid w:val="00556280"/>
    <w:rsid w:val="00562A72"/>
    <w:rsid w:val="00570332"/>
    <w:rsid w:val="00571219"/>
    <w:rsid w:val="0057318F"/>
    <w:rsid w:val="00573716"/>
    <w:rsid w:val="00582848"/>
    <w:rsid w:val="00587FE7"/>
    <w:rsid w:val="00591ED3"/>
    <w:rsid w:val="00597304"/>
    <w:rsid w:val="005A2378"/>
    <w:rsid w:val="005A2A81"/>
    <w:rsid w:val="005A3E1B"/>
    <w:rsid w:val="005A4132"/>
    <w:rsid w:val="005B0054"/>
    <w:rsid w:val="005B06B5"/>
    <w:rsid w:val="005B664C"/>
    <w:rsid w:val="005B67DE"/>
    <w:rsid w:val="005C199E"/>
    <w:rsid w:val="005C38F8"/>
    <w:rsid w:val="005D55BC"/>
    <w:rsid w:val="005D78B1"/>
    <w:rsid w:val="005E4713"/>
    <w:rsid w:val="0060077C"/>
    <w:rsid w:val="00605459"/>
    <w:rsid w:val="00605672"/>
    <w:rsid w:val="00614DA9"/>
    <w:rsid w:val="00616F60"/>
    <w:rsid w:val="006223FE"/>
    <w:rsid w:val="00623986"/>
    <w:rsid w:val="00623C31"/>
    <w:rsid w:val="0063003C"/>
    <w:rsid w:val="00644BBD"/>
    <w:rsid w:val="00650C50"/>
    <w:rsid w:val="00655D82"/>
    <w:rsid w:val="006565EF"/>
    <w:rsid w:val="00656899"/>
    <w:rsid w:val="00657F65"/>
    <w:rsid w:val="0066267C"/>
    <w:rsid w:val="00663E1C"/>
    <w:rsid w:val="00664C1A"/>
    <w:rsid w:val="00665C8F"/>
    <w:rsid w:val="0066740D"/>
    <w:rsid w:val="00667938"/>
    <w:rsid w:val="0067298A"/>
    <w:rsid w:val="00674D34"/>
    <w:rsid w:val="00682D53"/>
    <w:rsid w:val="00684745"/>
    <w:rsid w:val="00687E88"/>
    <w:rsid w:val="006907FD"/>
    <w:rsid w:val="0069269E"/>
    <w:rsid w:val="006926DF"/>
    <w:rsid w:val="00692AF7"/>
    <w:rsid w:val="006936A2"/>
    <w:rsid w:val="006951AA"/>
    <w:rsid w:val="00695DEC"/>
    <w:rsid w:val="00697C29"/>
    <w:rsid w:val="00697FB0"/>
    <w:rsid w:val="006A0DAC"/>
    <w:rsid w:val="006A1EA8"/>
    <w:rsid w:val="006A3618"/>
    <w:rsid w:val="006A7BA7"/>
    <w:rsid w:val="006B1EDD"/>
    <w:rsid w:val="006B6701"/>
    <w:rsid w:val="006B71F4"/>
    <w:rsid w:val="006B724C"/>
    <w:rsid w:val="006C04D6"/>
    <w:rsid w:val="006C3123"/>
    <w:rsid w:val="006C3416"/>
    <w:rsid w:val="006C345B"/>
    <w:rsid w:val="006C789E"/>
    <w:rsid w:val="006D0C94"/>
    <w:rsid w:val="006D1294"/>
    <w:rsid w:val="006D5C10"/>
    <w:rsid w:val="006D7289"/>
    <w:rsid w:val="006E1FB0"/>
    <w:rsid w:val="006F1B44"/>
    <w:rsid w:val="006F2AFC"/>
    <w:rsid w:val="006F69CE"/>
    <w:rsid w:val="006F7A66"/>
    <w:rsid w:val="00700067"/>
    <w:rsid w:val="007017BF"/>
    <w:rsid w:val="00701AEC"/>
    <w:rsid w:val="0070314B"/>
    <w:rsid w:val="007044D4"/>
    <w:rsid w:val="00704EA2"/>
    <w:rsid w:val="00711A6A"/>
    <w:rsid w:val="00711F5F"/>
    <w:rsid w:val="007141F6"/>
    <w:rsid w:val="00717B44"/>
    <w:rsid w:val="00730CBD"/>
    <w:rsid w:val="00731890"/>
    <w:rsid w:val="007325A4"/>
    <w:rsid w:val="00733629"/>
    <w:rsid w:val="00734CC5"/>
    <w:rsid w:val="00750127"/>
    <w:rsid w:val="00752F0B"/>
    <w:rsid w:val="00757EEB"/>
    <w:rsid w:val="00761FFC"/>
    <w:rsid w:val="00765313"/>
    <w:rsid w:val="00765517"/>
    <w:rsid w:val="00767751"/>
    <w:rsid w:val="00770672"/>
    <w:rsid w:val="00771743"/>
    <w:rsid w:val="00774C62"/>
    <w:rsid w:val="007766D6"/>
    <w:rsid w:val="00785419"/>
    <w:rsid w:val="00791446"/>
    <w:rsid w:val="00791EC6"/>
    <w:rsid w:val="00794D8E"/>
    <w:rsid w:val="0079710E"/>
    <w:rsid w:val="007A270F"/>
    <w:rsid w:val="007A4115"/>
    <w:rsid w:val="007A4A28"/>
    <w:rsid w:val="007A738D"/>
    <w:rsid w:val="007A7C11"/>
    <w:rsid w:val="007B5ADD"/>
    <w:rsid w:val="007B740D"/>
    <w:rsid w:val="007B7CDC"/>
    <w:rsid w:val="007C129E"/>
    <w:rsid w:val="007C17EE"/>
    <w:rsid w:val="007C3B23"/>
    <w:rsid w:val="007D29D2"/>
    <w:rsid w:val="007D3B01"/>
    <w:rsid w:val="007D4322"/>
    <w:rsid w:val="007D56BC"/>
    <w:rsid w:val="007D7DB3"/>
    <w:rsid w:val="007E4326"/>
    <w:rsid w:val="007E501C"/>
    <w:rsid w:val="007E6C41"/>
    <w:rsid w:val="007E78AF"/>
    <w:rsid w:val="007F4F6D"/>
    <w:rsid w:val="007F5D51"/>
    <w:rsid w:val="007F613B"/>
    <w:rsid w:val="00800FB5"/>
    <w:rsid w:val="00802BCC"/>
    <w:rsid w:val="00803859"/>
    <w:rsid w:val="00804835"/>
    <w:rsid w:val="008060DA"/>
    <w:rsid w:val="008147A2"/>
    <w:rsid w:val="008154F4"/>
    <w:rsid w:val="00817DFF"/>
    <w:rsid w:val="0082123F"/>
    <w:rsid w:val="008235AF"/>
    <w:rsid w:val="00826C9B"/>
    <w:rsid w:val="00831D02"/>
    <w:rsid w:val="00842DE9"/>
    <w:rsid w:val="0084443A"/>
    <w:rsid w:val="008465EB"/>
    <w:rsid w:val="0085024C"/>
    <w:rsid w:val="00850773"/>
    <w:rsid w:val="00852092"/>
    <w:rsid w:val="00854D0B"/>
    <w:rsid w:val="00855CF2"/>
    <w:rsid w:val="00864287"/>
    <w:rsid w:val="0087407D"/>
    <w:rsid w:val="0087573F"/>
    <w:rsid w:val="008759E5"/>
    <w:rsid w:val="008770F3"/>
    <w:rsid w:val="00880674"/>
    <w:rsid w:val="0088206C"/>
    <w:rsid w:val="00883308"/>
    <w:rsid w:val="00884211"/>
    <w:rsid w:val="00884FF4"/>
    <w:rsid w:val="00886B86"/>
    <w:rsid w:val="00892B0E"/>
    <w:rsid w:val="00894862"/>
    <w:rsid w:val="00894F90"/>
    <w:rsid w:val="008964E8"/>
    <w:rsid w:val="00897189"/>
    <w:rsid w:val="008A4F4D"/>
    <w:rsid w:val="008A6A18"/>
    <w:rsid w:val="008A7ED8"/>
    <w:rsid w:val="008B11D7"/>
    <w:rsid w:val="008B27F7"/>
    <w:rsid w:val="008B6A7B"/>
    <w:rsid w:val="008C0648"/>
    <w:rsid w:val="008C3C10"/>
    <w:rsid w:val="008C5218"/>
    <w:rsid w:val="008C7865"/>
    <w:rsid w:val="008D6FF9"/>
    <w:rsid w:val="008D78CD"/>
    <w:rsid w:val="008E10E4"/>
    <w:rsid w:val="008E2F07"/>
    <w:rsid w:val="008E3E94"/>
    <w:rsid w:val="008F0F1F"/>
    <w:rsid w:val="008F29D3"/>
    <w:rsid w:val="008F617E"/>
    <w:rsid w:val="008F640D"/>
    <w:rsid w:val="00901697"/>
    <w:rsid w:val="009035E5"/>
    <w:rsid w:val="00912E88"/>
    <w:rsid w:val="009140C6"/>
    <w:rsid w:val="00914BDE"/>
    <w:rsid w:val="009206BF"/>
    <w:rsid w:val="00920B37"/>
    <w:rsid w:val="009226C1"/>
    <w:rsid w:val="00924BE8"/>
    <w:rsid w:val="00930C3D"/>
    <w:rsid w:val="009312AA"/>
    <w:rsid w:val="00933B03"/>
    <w:rsid w:val="009367D1"/>
    <w:rsid w:val="0094117C"/>
    <w:rsid w:val="00942E02"/>
    <w:rsid w:val="00943C3F"/>
    <w:rsid w:val="00945AAB"/>
    <w:rsid w:val="00945AD3"/>
    <w:rsid w:val="0095357A"/>
    <w:rsid w:val="009570E2"/>
    <w:rsid w:val="00966EAD"/>
    <w:rsid w:val="00972ED9"/>
    <w:rsid w:val="00974064"/>
    <w:rsid w:val="00977427"/>
    <w:rsid w:val="00983A38"/>
    <w:rsid w:val="00985385"/>
    <w:rsid w:val="00990482"/>
    <w:rsid w:val="009920E6"/>
    <w:rsid w:val="00993555"/>
    <w:rsid w:val="009A2A9F"/>
    <w:rsid w:val="009B6A44"/>
    <w:rsid w:val="009C050C"/>
    <w:rsid w:val="009C48B8"/>
    <w:rsid w:val="009D1B28"/>
    <w:rsid w:val="009D2FB2"/>
    <w:rsid w:val="009D51FB"/>
    <w:rsid w:val="009F6D4E"/>
    <w:rsid w:val="00A00765"/>
    <w:rsid w:val="00A03C91"/>
    <w:rsid w:val="00A04551"/>
    <w:rsid w:val="00A0660B"/>
    <w:rsid w:val="00A114A2"/>
    <w:rsid w:val="00A12D7F"/>
    <w:rsid w:val="00A15A6F"/>
    <w:rsid w:val="00A23DA1"/>
    <w:rsid w:val="00A2520B"/>
    <w:rsid w:val="00A2779B"/>
    <w:rsid w:val="00A30976"/>
    <w:rsid w:val="00A30B96"/>
    <w:rsid w:val="00A3247A"/>
    <w:rsid w:val="00A34169"/>
    <w:rsid w:val="00A343D4"/>
    <w:rsid w:val="00A3513D"/>
    <w:rsid w:val="00A36AA1"/>
    <w:rsid w:val="00A417C1"/>
    <w:rsid w:val="00A4700D"/>
    <w:rsid w:val="00A47B12"/>
    <w:rsid w:val="00A537F7"/>
    <w:rsid w:val="00A53E40"/>
    <w:rsid w:val="00A570A9"/>
    <w:rsid w:val="00A57BFE"/>
    <w:rsid w:val="00A609AF"/>
    <w:rsid w:val="00A61339"/>
    <w:rsid w:val="00A615EE"/>
    <w:rsid w:val="00A62515"/>
    <w:rsid w:val="00A63035"/>
    <w:rsid w:val="00A637B1"/>
    <w:rsid w:val="00A666D5"/>
    <w:rsid w:val="00A67B55"/>
    <w:rsid w:val="00A73463"/>
    <w:rsid w:val="00A7713A"/>
    <w:rsid w:val="00A77E94"/>
    <w:rsid w:val="00A8122A"/>
    <w:rsid w:val="00A819B0"/>
    <w:rsid w:val="00A84394"/>
    <w:rsid w:val="00A85A9D"/>
    <w:rsid w:val="00A873B8"/>
    <w:rsid w:val="00A93A00"/>
    <w:rsid w:val="00A9722A"/>
    <w:rsid w:val="00AA2564"/>
    <w:rsid w:val="00AA4976"/>
    <w:rsid w:val="00AA63A6"/>
    <w:rsid w:val="00AA6782"/>
    <w:rsid w:val="00AA739B"/>
    <w:rsid w:val="00AB1D92"/>
    <w:rsid w:val="00AB5656"/>
    <w:rsid w:val="00AB57EC"/>
    <w:rsid w:val="00AB68EB"/>
    <w:rsid w:val="00AC57D3"/>
    <w:rsid w:val="00AD1340"/>
    <w:rsid w:val="00AD526A"/>
    <w:rsid w:val="00AE2216"/>
    <w:rsid w:val="00AE2254"/>
    <w:rsid w:val="00AE5003"/>
    <w:rsid w:val="00AE59FB"/>
    <w:rsid w:val="00AF57F9"/>
    <w:rsid w:val="00AF683A"/>
    <w:rsid w:val="00AF6AF4"/>
    <w:rsid w:val="00AF7561"/>
    <w:rsid w:val="00B0058E"/>
    <w:rsid w:val="00B0276C"/>
    <w:rsid w:val="00B040AB"/>
    <w:rsid w:val="00B12B3A"/>
    <w:rsid w:val="00B17BF5"/>
    <w:rsid w:val="00B22FB8"/>
    <w:rsid w:val="00B24260"/>
    <w:rsid w:val="00B252B0"/>
    <w:rsid w:val="00B257C4"/>
    <w:rsid w:val="00B271A2"/>
    <w:rsid w:val="00B34259"/>
    <w:rsid w:val="00B35C9C"/>
    <w:rsid w:val="00B42802"/>
    <w:rsid w:val="00B42EF9"/>
    <w:rsid w:val="00B430DB"/>
    <w:rsid w:val="00B4413C"/>
    <w:rsid w:val="00B44D75"/>
    <w:rsid w:val="00B469EF"/>
    <w:rsid w:val="00B500A3"/>
    <w:rsid w:val="00B53F8D"/>
    <w:rsid w:val="00B55009"/>
    <w:rsid w:val="00B55439"/>
    <w:rsid w:val="00B63053"/>
    <w:rsid w:val="00B65C1E"/>
    <w:rsid w:val="00B70FCF"/>
    <w:rsid w:val="00B73C39"/>
    <w:rsid w:val="00B742D4"/>
    <w:rsid w:val="00B75EF3"/>
    <w:rsid w:val="00B7727A"/>
    <w:rsid w:val="00B863FB"/>
    <w:rsid w:val="00B86440"/>
    <w:rsid w:val="00B872EB"/>
    <w:rsid w:val="00B87D5D"/>
    <w:rsid w:val="00B90960"/>
    <w:rsid w:val="00B93D33"/>
    <w:rsid w:val="00B93FBD"/>
    <w:rsid w:val="00BA473D"/>
    <w:rsid w:val="00BA62A2"/>
    <w:rsid w:val="00BA77A5"/>
    <w:rsid w:val="00BB1063"/>
    <w:rsid w:val="00BB2D6F"/>
    <w:rsid w:val="00BB4B1F"/>
    <w:rsid w:val="00BC03F7"/>
    <w:rsid w:val="00BC4125"/>
    <w:rsid w:val="00BC417B"/>
    <w:rsid w:val="00BC60F4"/>
    <w:rsid w:val="00BD3A87"/>
    <w:rsid w:val="00BD4055"/>
    <w:rsid w:val="00BD502E"/>
    <w:rsid w:val="00BE09B5"/>
    <w:rsid w:val="00BE349F"/>
    <w:rsid w:val="00BE668B"/>
    <w:rsid w:val="00BE6901"/>
    <w:rsid w:val="00BE74A9"/>
    <w:rsid w:val="00BE7E96"/>
    <w:rsid w:val="00BF5F4A"/>
    <w:rsid w:val="00BF7EA1"/>
    <w:rsid w:val="00C008BB"/>
    <w:rsid w:val="00C00F8F"/>
    <w:rsid w:val="00C01380"/>
    <w:rsid w:val="00C03068"/>
    <w:rsid w:val="00C04BC9"/>
    <w:rsid w:val="00C07214"/>
    <w:rsid w:val="00C07244"/>
    <w:rsid w:val="00C075B3"/>
    <w:rsid w:val="00C12A44"/>
    <w:rsid w:val="00C143A8"/>
    <w:rsid w:val="00C162FB"/>
    <w:rsid w:val="00C176F6"/>
    <w:rsid w:val="00C2033E"/>
    <w:rsid w:val="00C22B0C"/>
    <w:rsid w:val="00C257D7"/>
    <w:rsid w:val="00C31254"/>
    <w:rsid w:val="00C35697"/>
    <w:rsid w:val="00C358A5"/>
    <w:rsid w:val="00C37534"/>
    <w:rsid w:val="00C425A0"/>
    <w:rsid w:val="00C45638"/>
    <w:rsid w:val="00C51AE8"/>
    <w:rsid w:val="00C53216"/>
    <w:rsid w:val="00C549EB"/>
    <w:rsid w:val="00C5505A"/>
    <w:rsid w:val="00C55B9E"/>
    <w:rsid w:val="00C6456D"/>
    <w:rsid w:val="00C65C59"/>
    <w:rsid w:val="00C700BD"/>
    <w:rsid w:val="00C70573"/>
    <w:rsid w:val="00C7449B"/>
    <w:rsid w:val="00C7667A"/>
    <w:rsid w:val="00C76A74"/>
    <w:rsid w:val="00C84523"/>
    <w:rsid w:val="00C87715"/>
    <w:rsid w:val="00C91F45"/>
    <w:rsid w:val="00C93D25"/>
    <w:rsid w:val="00C96823"/>
    <w:rsid w:val="00C96C2E"/>
    <w:rsid w:val="00C97362"/>
    <w:rsid w:val="00CA101E"/>
    <w:rsid w:val="00CA175F"/>
    <w:rsid w:val="00CA5544"/>
    <w:rsid w:val="00CB1597"/>
    <w:rsid w:val="00CB3605"/>
    <w:rsid w:val="00CB53CC"/>
    <w:rsid w:val="00CB5AB2"/>
    <w:rsid w:val="00CC0067"/>
    <w:rsid w:val="00CC4812"/>
    <w:rsid w:val="00CD1EAF"/>
    <w:rsid w:val="00CD29EB"/>
    <w:rsid w:val="00CD4EFA"/>
    <w:rsid w:val="00CD513B"/>
    <w:rsid w:val="00CD57DD"/>
    <w:rsid w:val="00CE2E4D"/>
    <w:rsid w:val="00CF7FF0"/>
    <w:rsid w:val="00D03DA4"/>
    <w:rsid w:val="00D0415E"/>
    <w:rsid w:val="00D04CEA"/>
    <w:rsid w:val="00D06DEF"/>
    <w:rsid w:val="00D22E5D"/>
    <w:rsid w:val="00D24CF5"/>
    <w:rsid w:val="00D3239F"/>
    <w:rsid w:val="00D369E4"/>
    <w:rsid w:val="00D4118B"/>
    <w:rsid w:val="00D41C9D"/>
    <w:rsid w:val="00D4660B"/>
    <w:rsid w:val="00D50218"/>
    <w:rsid w:val="00D508B2"/>
    <w:rsid w:val="00D52841"/>
    <w:rsid w:val="00D53435"/>
    <w:rsid w:val="00D53CD3"/>
    <w:rsid w:val="00D5441B"/>
    <w:rsid w:val="00D54A1C"/>
    <w:rsid w:val="00D54E0F"/>
    <w:rsid w:val="00D61FF6"/>
    <w:rsid w:val="00D620FD"/>
    <w:rsid w:val="00D62999"/>
    <w:rsid w:val="00D640BD"/>
    <w:rsid w:val="00D64DEE"/>
    <w:rsid w:val="00D7012E"/>
    <w:rsid w:val="00D715E6"/>
    <w:rsid w:val="00D71D95"/>
    <w:rsid w:val="00D73E23"/>
    <w:rsid w:val="00D8319C"/>
    <w:rsid w:val="00D90003"/>
    <w:rsid w:val="00D91044"/>
    <w:rsid w:val="00D927A6"/>
    <w:rsid w:val="00D945C8"/>
    <w:rsid w:val="00D94DBC"/>
    <w:rsid w:val="00D9567F"/>
    <w:rsid w:val="00D9636F"/>
    <w:rsid w:val="00D969F8"/>
    <w:rsid w:val="00DA313E"/>
    <w:rsid w:val="00DA63E7"/>
    <w:rsid w:val="00DA7622"/>
    <w:rsid w:val="00DB2F5F"/>
    <w:rsid w:val="00DB514E"/>
    <w:rsid w:val="00DC12EF"/>
    <w:rsid w:val="00DC216D"/>
    <w:rsid w:val="00DC3301"/>
    <w:rsid w:val="00DD057C"/>
    <w:rsid w:val="00DD7AF2"/>
    <w:rsid w:val="00DE09B6"/>
    <w:rsid w:val="00DE0AA9"/>
    <w:rsid w:val="00DE1247"/>
    <w:rsid w:val="00DE2FC9"/>
    <w:rsid w:val="00DE6602"/>
    <w:rsid w:val="00DF0C77"/>
    <w:rsid w:val="00E07FE4"/>
    <w:rsid w:val="00E11934"/>
    <w:rsid w:val="00E14ADB"/>
    <w:rsid w:val="00E1526E"/>
    <w:rsid w:val="00E17662"/>
    <w:rsid w:val="00E241BD"/>
    <w:rsid w:val="00E26B4E"/>
    <w:rsid w:val="00E27102"/>
    <w:rsid w:val="00E30916"/>
    <w:rsid w:val="00E30DEE"/>
    <w:rsid w:val="00E313B9"/>
    <w:rsid w:val="00E31620"/>
    <w:rsid w:val="00E31EEE"/>
    <w:rsid w:val="00E35EB9"/>
    <w:rsid w:val="00E420FA"/>
    <w:rsid w:val="00E426D2"/>
    <w:rsid w:val="00E445D5"/>
    <w:rsid w:val="00E45513"/>
    <w:rsid w:val="00E47CDE"/>
    <w:rsid w:val="00E54CB6"/>
    <w:rsid w:val="00E60ADE"/>
    <w:rsid w:val="00E61336"/>
    <w:rsid w:val="00E625A8"/>
    <w:rsid w:val="00E62801"/>
    <w:rsid w:val="00E62E1E"/>
    <w:rsid w:val="00E62E22"/>
    <w:rsid w:val="00E62ED1"/>
    <w:rsid w:val="00E651FC"/>
    <w:rsid w:val="00E67454"/>
    <w:rsid w:val="00E917D0"/>
    <w:rsid w:val="00E9297C"/>
    <w:rsid w:val="00EA018D"/>
    <w:rsid w:val="00EA21C0"/>
    <w:rsid w:val="00EB4340"/>
    <w:rsid w:val="00EB5E81"/>
    <w:rsid w:val="00EC1704"/>
    <w:rsid w:val="00EC306B"/>
    <w:rsid w:val="00EC5CE0"/>
    <w:rsid w:val="00EC6E68"/>
    <w:rsid w:val="00EC7F47"/>
    <w:rsid w:val="00ED05BA"/>
    <w:rsid w:val="00ED3C66"/>
    <w:rsid w:val="00ED468E"/>
    <w:rsid w:val="00ED51F1"/>
    <w:rsid w:val="00ED7FBD"/>
    <w:rsid w:val="00EE13F7"/>
    <w:rsid w:val="00EE46C6"/>
    <w:rsid w:val="00EE46FA"/>
    <w:rsid w:val="00EE6B30"/>
    <w:rsid w:val="00EF0797"/>
    <w:rsid w:val="00EF09C2"/>
    <w:rsid w:val="00EF1B68"/>
    <w:rsid w:val="00EF1C70"/>
    <w:rsid w:val="00EF1ED4"/>
    <w:rsid w:val="00EF55C5"/>
    <w:rsid w:val="00F00E24"/>
    <w:rsid w:val="00F03F2E"/>
    <w:rsid w:val="00F03FCA"/>
    <w:rsid w:val="00F0598B"/>
    <w:rsid w:val="00F05B30"/>
    <w:rsid w:val="00F07BCB"/>
    <w:rsid w:val="00F15926"/>
    <w:rsid w:val="00F17EA2"/>
    <w:rsid w:val="00F20332"/>
    <w:rsid w:val="00F20C38"/>
    <w:rsid w:val="00F20C8C"/>
    <w:rsid w:val="00F21A1B"/>
    <w:rsid w:val="00F22E01"/>
    <w:rsid w:val="00F32494"/>
    <w:rsid w:val="00F332BD"/>
    <w:rsid w:val="00F35357"/>
    <w:rsid w:val="00F3659C"/>
    <w:rsid w:val="00F41A39"/>
    <w:rsid w:val="00F473F6"/>
    <w:rsid w:val="00F510F0"/>
    <w:rsid w:val="00F5332B"/>
    <w:rsid w:val="00F5447E"/>
    <w:rsid w:val="00F5531F"/>
    <w:rsid w:val="00F566B2"/>
    <w:rsid w:val="00F60213"/>
    <w:rsid w:val="00F6235D"/>
    <w:rsid w:val="00F6242A"/>
    <w:rsid w:val="00F636C2"/>
    <w:rsid w:val="00F67CB1"/>
    <w:rsid w:val="00F72C82"/>
    <w:rsid w:val="00F72EF3"/>
    <w:rsid w:val="00F7320B"/>
    <w:rsid w:val="00F800E6"/>
    <w:rsid w:val="00F8077D"/>
    <w:rsid w:val="00F8574E"/>
    <w:rsid w:val="00F86203"/>
    <w:rsid w:val="00FA08BA"/>
    <w:rsid w:val="00FA2E46"/>
    <w:rsid w:val="00FA487B"/>
    <w:rsid w:val="00FA5903"/>
    <w:rsid w:val="00FB10E6"/>
    <w:rsid w:val="00FB26DE"/>
    <w:rsid w:val="00FC3682"/>
    <w:rsid w:val="00FC6CB1"/>
    <w:rsid w:val="00FC6D7C"/>
    <w:rsid w:val="00FC790C"/>
    <w:rsid w:val="00FD0666"/>
    <w:rsid w:val="00FD3DF0"/>
    <w:rsid w:val="00FD41B6"/>
    <w:rsid w:val="00FD5518"/>
    <w:rsid w:val="00FE40EA"/>
    <w:rsid w:val="00FE4583"/>
    <w:rsid w:val="00FE623A"/>
    <w:rsid w:val="00FE7F08"/>
    <w:rsid w:val="00FF1528"/>
    <w:rsid w:val="00FF24CE"/>
    <w:rsid w:val="00FF2D34"/>
    <w:rsid w:val="00FF4E3B"/>
    <w:rsid w:val="00FF4F9A"/>
    <w:rsid w:val="00FF55EC"/>
    <w:rsid w:val="00FF58C3"/>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03A2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7E6C41"/>
    <w:rPr>
      <w:rFonts w:ascii="Times New Roman" w:hAnsi="Times New Roman"/>
    </w:rPr>
  </w:style>
  <w:style w:type="paragraph" w:styleId="Heading1">
    <w:name w:val="heading 1"/>
    <w:basedOn w:val="Normal"/>
    <w:next w:val="Normal"/>
    <w:link w:val="Heading1Char"/>
    <w:uiPriority w:val="3"/>
    <w:qFormat/>
    <w:rsid w:val="007E6C41"/>
    <w:pPr>
      <w:keepNext/>
      <w:keepLines/>
      <w:ind w:firstLine="0"/>
      <w:jc w:val="center"/>
      <w:outlineLvl w:val="0"/>
    </w:pPr>
    <w:rPr>
      <w:rFonts w:eastAsiaTheme="majorEastAsia" w:cstheme="majorBidi"/>
      <w:b/>
      <w:bCs/>
    </w:rPr>
  </w:style>
  <w:style w:type="paragraph" w:styleId="Heading2">
    <w:name w:val="heading 2"/>
    <w:basedOn w:val="Normal"/>
    <w:next w:val="Normal"/>
    <w:link w:val="Heading2Char"/>
    <w:uiPriority w:val="3"/>
    <w:unhideWhenUsed/>
    <w:qFormat/>
    <w:rsid w:val="007E6C41"/>
    <w:pPr>
      <w:keepNext/>
      <w:keepLines/>
      <w:ind w:firstLine="0"/>
      <w:outlineLvl w:val="1"/>
    </w:pPr>
    <w:rPr>
      <w:rFonts w:eastAsiaTheme="majorEastAsia" w:cstheme="majorBidi"/>
      <w:b/>
      <w:bCs/>
    </w:rPr>
  </w:style>
  <w:style w:type="paragraph" w:styleId="Heading3">
    <w:name w:val="heading 3"/>
    <w:basedOn w:val="Normal"/>
    <w:next w:val="Normal"/>
    <w:link w:val="Heading3Char"/>
    <w:uiPriority w:val="3"/>
    <w:unhideWhenUsed/>
    <w:qFormat/>
    <w:rsid w:val="007E6C41"/>
    <w:pPr>
      <w:keepNext/>
      <w:keepLines/>
      <w:ind w:firstLine="0"/>
      <w:outlineLvl w:val="2"/>
    </w:pPr>
    <w:rPr>
      <w:rFonts w:eastAsiaTheme="majorEastAsia" w:cstheme="majorBidi"/>
      <w:b/>
      <w:bCs/>
      <w:i/>
    </w:rPr>
  </w:style>
  <w:style w:type="paragraph" w:styleId="Heading4">
    <w:name w:val="heading 4"/>
    <w:basedOn w:val="Normal"/>
    <w:next w:val="Normal"/>
    <w:link w:val="Heading4Char"/>
    <w:uiPriority w:val="3"/>
    <w:unhideWhenUsed/>
    <w:qFormat/>
    <w:rsid w:val="007E6C41"/>
    <w:pPr>
      <w:keepNext/>
      <w:keepLines/>
      <w:outlineLvl w:val="3"/>
    </w:pPr>
    <w:rPr>
      <w:rFonts w:eastAsiaTheme="majorEastAsia" w:cstheme="majorBidi"/>
      <w:b/>
      <w:bCs/>
      <w:iCs/>
    </w:rPr>
  </w:style>
  <w:style w:type="paragraph" w:styleId="Heading5">
    <w:name w:val="heading 5"/>
    <w:basedOn w:val="Normal"/>
    <w:next w:val="Normal"/>
    <w:link w:val="Heading5Char"/>
    <w:autoRedefine/>
    <w:uiPriority w:val="3"/>
    <w:unhideWhenUsed/>
    <w:qFormat/>
    <w:rsid w:val="006A1EA8"/>
    <w:pPr>
      <w:keepNext/>
      <w:keepLines/>
      <w:outlineLvl w:val="4"/>
    </w:pPr>
    <w:rPr>
      <w:rFonts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073662"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073662"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7E6C41"/>
    <w:pPr>
      <w:pageBreakBefore/>
      <w:ind w:firstLine="0"/>
      <w:jc w:val="center"/>
      <w:outlineLvl w:val="0"/>
    </w:pPr>
    <w:rPr>
      <w:rFonts w:eastAsiaTheme="majorEastAsia" w:cstheme="majorBidi"/>
      <w:b/>
      <w:color w:val="auto"/>
    </w:rPr>
  </w:style>
  <w:style w:type="paragraph" w:styleId="Header">
    <w:name w:val="header"/>
    <w:basedOn w:val="Normal"/>
    <w:link w:val="HeaderChar"/>
    <w:uiPriority w:val="99"/>
    <w:unhideWhenUsed/>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rsid w:val="00B863FB"/>
    <w:pPr>
      <w:ind w:firstLine="0"/>
    </w:pPr>
    <w:rPr>
      <w:sz w:val="22"/>
    </w:rPr>
  </w:style>
  <w:style w:type="character" w:customStyle="1" w:styleId="Heading1Char">
    <w:name w:val="Heading 1 Char"/>
    <w:basedOn w:val="DefaultParagraphFont"/>
    <w:link w:val="Heading1"/>
    <w:uiPriority w:val="3"/>
    <w:rsid w:val="007E6C41"/>
    <w:rPr>
      <w:rFonts w:ascii="Times New Roman" w:eastAsiaTheme="majorEastAsia" w:hAnsi="Times New Roman" w:cstheme="majorBidi"/>
      <w:b/>
      <w:bCs/>
    </w:rPr>
  </w:style>
  <w:style w:type="character" w:customStyle="1" w:styleId="Heading2Char">
    <w:name w:val="Heading 2 Char"/>
    <w:basedOn w:val="DefaultParagraphFont"/>
    <w:link w:val="Heading2"/>
    <w:uiPriority w:val="3"/>
    <w:rsid w:val="007E6C41"/>
    <w:rPr>
      <w:rFonts w:ascii="Times New Roman" w:eastAsiaTheme="majorEastAsia" w:hAnsi="Times New Roman" w:cstheme="majorBidi"/>
      <w:b/>
      <w:bCs/>
    </w:rPr>
  </w:style>
  <w:style w:type="paragraph" w:styleId="Title">
    <w:name w:val="Title"/>
    <w:basedOn w:val="Normal"/>
    <w:next w:val="Normal"/>
    <w:link w:val="TitleChar"/>
    <w:uiPriority w:val="16"/>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rPr>
      <w:i/>
      <w:iCs/>
    </w:rPr>
  </w:style>
  <w:style w:type="character" w:customStyle="1" w:styleId="Heading3Char">
    <w:name w:val="Heading 3 Char"/>
    <w:basedOn w:val="DefaultParagraphFont"/>
    <w:link w:val="Heading3"/>
    <w:uiPriority w:val="3"/>
    <w:rsid w:val="007E6C41"/>
    <w:rPr>
      <w:rFonts w:ascii="Times New Roman" w:eastAsiaTheme="majorEastAsia" w:hAnsi="Times New Roman" w:cstheme="majorBidi"/>
      <w:b/>
      <w:bCs/>
      <w:i/>
    </w:rPr>
  </w:style>
  <w:style w:type="character" w:customStyle="1" w:styleId="Heading4Char">
    <w:name w:val="Heading 4 Char"/>
    <w:basedOn w:val="DefaultParagraphFont"/>
    <w:link w:val="Heading4"/>
    <w:uiPriority w:val="3"/>
    <w:rsid w:val="007E6C41"/>
    <w:rPr>
      <w:rFonts w:ascii="Times New Roman" w:eastAsiaTheme="majorEastAsia" w:hAnsi="Times New Roman" w:cstheme="majorBidi"/>
      <w:b/>
      <w:bCs/>
      <w:iCs/>
    </w:rPr>
  </w:style>
  <w:style w:type="character" w:customStyle="1" w:styleId="Heading5Char">
    <w:name w:val="Heading 5 Char"/>
    <w:basedOn w:val="DefaultParagraphFont"/>
    <w:link w:val="Heading5"/>
    <w:uiPriority w:val="3"/>
    <w:rsid w:val="006A1EA8"/>
    <w:rPr>
      <w:rFonts w:ascii="Times New Roman" w:eastAsiaTheme="majorEastAsia" w:hAnsi="Times New Roman" w:cstheme="majorBidi"/>
      <w:b/>
      <w:i/>
      <w:iCs/>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0F6FC6" w:themeColor="accent1" w:shadow="1"/>
        <w:left w:val="single" w:sz="2" w:space="10" w:color="0F6FC6" w:themeColor="accent1" w:shadow="1"/>
        <w:bottom w:val="single" w:sz="2" w:space="10" w:color="0F6FC6" w:themeColor="accent1" w:shadow="1"/>
        <w:right w:val="single" w:sz="2" w:space="10" w:color="0F6FC6" w:themeColor="accent1" w:shadow="1"/>
      </w:pBdr>
      <w:ind w:left="1152" w:right="1152" w:firstLine="0"/>
    </w:pPr>
    <w:rPr>
      <w:i/>
      <w:iCs/>
      <w:color w:val="0F6FC6"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autoRedefine/>
    <w:uiPriority w:val="35"/>
    <w:unhideWhenUsed/>
    <w:qFormat/>
    <w:rsid w:val="00F72EF3"/>
    <w:pPr>
      <w:spacing w:after="200" w:line="240" w:lineRule="auto"/>
      <w:ind w:firstLine="0"/>
    </w:pPr>
    <w:rPr>
      <w:i/>
      <w:iCs/>
      <w:color w:val="17406D" w:themeColor="text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73662"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73662"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0F6FC6" w:themeColor="accent1"/>
        <w:bottom w:val="single" w:sz="4" w:space="10" w:color="0F6FC6" w:themeColor="accent1"/>
      </w:pBdr>
      <w:spacing w:before="360" w:after="360"/>
      <w:ind w:left="864" w:right="864" w:firstLine="0"/>
      <w:jc w:val="center"/>
    </w:pPr>
    <w:rPr>
      <w:i/>
      <w:iCs/>
      <w:color w:val="0F6FC6" w:themeColor="accent1"/>
    </w:rPr>
  </w:style>
  <w:style w:type="character" w:customStyle="1" w:styleId="IntenseQuoteChar">
    <w:name w:val="Intense Quote Char"/>
    <w:basedOn w:val="DefaultParagraphFont"/>
    <w:link w:val="IntenseQuote"/>
    <w:uiPriority w:val="30"/>
    <w:semiHidden/>
    <w:rPr>
      <w:i/>
      <w:iCs/>
      <w:color w:val="0F6FC6"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PageHeading">
    <w:name w:val="Title Page Heading"/>
    <w:basedOn w:val="Normal"/>
    <w:link w:val="TitlePageHeadingChar"/>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F49100"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CodeBoxTitle">
    <w:name w:val="Code Box Title"/>
    <w:basedOn w:val="Normal"/>
    <w:link w:val="CodeBoxTitleChar"/>
    <w:autoRedefine/>
    <w:qFormat/>
    <w:rsid w:val="008154F4"/>
    <w:pPr>
      <w:shd w:val="clear" w:color="auto" w:fill="0070C0"/>
      <w:spacing w:before="120" w:after="120" w:line="285" w:lineRule="atLeast"/>
      <w:ind w:firstLine="0"/>
      <w:jc w:val="center"/>
    </w:pPr>
    <w:rPr>
      <w:rFonts w:ascii="Consolas" w:eastAsia="Times New Roman" w:hAnsi="Consolas" w:cs="Times New Roman"/>
      <w:b/>
      <w:bCs/>
      <w:noProof/>
      <w:color w:val="DBEFF9" w:themeColor="background2"/>
      <w:lang w:eastAsia="en-US"/>
    </w:rPr>
  </w:style>
  <w:style w:type="character" w:customStyle="1" w:styleId="Code">
    <w:name w:val="Code"/>
    <w:basedOn w:val="DefaultParagraphFont"/>
    <w:uiPriority w:val="1"/>
    <w:qFormat/>
    <w:rsid w:val="00B742D4"/>
    <w:rPr>
      <w:rFonts w:ascii="Consolas" w:hAnsi="Consolas"/>
      <w:color w:val="0070C0"/>
      <w:sz w:val="20"/>
      <w:bdr w:val="dotted" w:sz="4" w:space="0" w:color="auto"/>
      <w:shd w:val="clear" w:color="auto" w:fill="CDEAFF"/>
    </w:rPr>
  </w:style>
  <w:style w:type="paragraph" w:customStyle="1" w:styleId="TitlePageHeadingBold">
    <w:name w:val="Title Page Heading Bold"/>
    <w:basedOn w:val="TitlePageHeading"/>
    <w:link w:val="TitlePageHeadingBoldChar"/>
    <w:autoRedefine/>
    <w:qFormat/>
    <w:rsid w:val="00F22E01"/>
    <w:rPr>
      <w:b/>
    </w:rPr>
  </w:style>
  <w:style w:type="character" w:customStyle="1" w:styleId="TitlePageHeadingChar">
    <w:name w:val="Title Page Heading Char"/>
    <w:basedOn w:val="DefaultParagraphFont"/>
    <w:link w:val="TitlePageHeading"/>
    <w:uiPriority w:val="1"/>
    <w:rsid w:val="00F22E01"/>
    <w:rPr>
      <w:rFonts w:ascii="Times New Roman" w:hAnsi="Times New Roman"/>
    </w:rPr>
  </w:style>
  <w:style w:type="character" w:customStyle="1" w:styleId="TitlePageHeadingBoldChar">
    <w:name w:val="Title Page Heading Bold Char"/>
    <w:basedOn w:val="TitlePageHeadingChar"/>
    <w:link w:val="TitlePageHeadingBold"/>
    <w:rsid w:val="00F22E01"/>
    <w:rPr>
      <w:rFonts w:ascii="Times New Roman" w:hAnsi="Times New Roman"/>
      <w:b/>
    </w:rPr>
  </w:style>
  <w:style w:type="character" w:customStyle="1" w:styleId="CodeBoxTitleChar">
    <w:name w:val="Code Box Title Char"/>
    <w:basedOn w:val="DefaultParagraphFont"/>
    <w:link w:val="CodeBoxTitle"/>
    <w:rsid w:val="008154F4"/>
    <w:rPr>
      <w:rFonts w:ascii="Consolas" w:eastAsia="Times New Roman" w:hAnsi="Consolas" w:cs="Times New Roman"/>
      <w:b/>
      <w:bCs/>
      <w:noProof/>
      <w:color w:val="DBEFF9" w:themeColor="background2"/>
      <w:shd w:val="clear" w:color="auto" w:fill="0070C0"/>
      <w:lang w:eastAsia="en-US"/>
    </w:rPr>
  </w:style>
  <w:style w:type="paragraph" w:customStyle="1" w:styleId="FigureTitle">
    <w:name w:val="Figure Title"/>
    <w:basedOn w:val="Heading2"/>
    <w:link w:val="FigureTitleChar"/>
    <w:autoRedefine/>
    <w:qFormat/>
    <w:rsid w:val="00F72EF3"/>
    <w:pPr>
      <w:spacing w:line="240" w:lineRule="auto"/>
    </w:pPr>
  </w:style>
  <w:style w:type="character" w:customStyle="1" w:styleId="FigureTitleChar">
    <w:name w:val="Figure Title Char"/>
    <w:basedOn w:val="Heading2Char"/>
    <w:link w:val="FigureTitle"/>
    <w:rsid w:val="00F72EF3"/>
    <w:rPr>
      <w:rFonts w:ascii="Times New Roman" w:eastAsiaTheme="majorEastAsia" w:hAnsi="Times New Roman" w:cstheme="majorBidi"/>
      <w:b/>
      <w:bCs/>
    </w:rPr>
  </w:style>
  <w:style w:type="character" w:styleId="UnresolvedMention">
    <w:name w:val="Unresolved Mention"/>
    <w:basedOn w:val="DefaultParagraphFont"/>
    <w:uiPriority w:val="99"/>
    <w:semiHidden/>
    <w:unhideWhenUsed/>
    <w:rsid w:val="008A4F4D"/>
    <w:rPr>
      <w:color w:val="605E5C"/>
      <w:shd w:val="clear" w:color="auto" w:fill="E1DFDD"/>
    </w:rPr>
  </w:style>
  <w:style w:type="table" w:styleId="PlainTable5">
    <w:name w:val="Plain Table 5"/>
    <w:basedOn w:val="TableNormal"/>
    <w:uiPriority w:val="45"/>
    <w:rsid w:val="001E7DCB"/>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A537F7"/>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Accent2">
    <w:name w:val="List Table 4 Accent 2"/>
    <w:basedOn w:val="TableNormal"/>
    <w:uiPriority w:val="49"/>
    <w:rsid w:val="00A537F7"/>
    <w:pPr>
      <w:spacing w:line="240" w:lineRule="auto"/>
    </w:pPr>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ListTable4-Accent4">
    <w:name w:val="List Table 4 Accent 4"/>
    <w:basedOn w:val="TableNormal"/>
    <w:uiPriority w:val="49"/>
    <w:rsid w:val="00A537F7"/>
    <w:pPr>
      <w:spacing w:line="240" w:lineRule="auto"/>
    </w:pPr>
    <w:tblPr>
      <w:tblStyleRowBandSize w:val="1"/>
      <w:tblStyleColBandSize w:val="1"/>
      <w:tblBorders>
        <w:top w:val="single" w:sz="4" w:space="0" w:color="5FF2CA" w:themeColor="accent4" w:themeTint="99"/>
        <w:left w:val="single" w:sz="4" w:space="0" w:color="5FF2CA" w:themeColor="accent4" w:themeTint="99"/>
        <w:bottom w:val="single" w:sz="4" w:space="0" w:color="5FF2CA" w:themeColor="accent4" w:themeTint="99"/>
        <w:right w:val="single" w:sz="4" w:space="0" w:color="5FF2CA" w:themeColor="accent4" w:themeTint="99"/>
        <w:insideH w:val="single" w:sz="4" w:space="0" w:color="5FF2CA" w:themeColor="accent4" w:themeTint="99"/>
      </w:tblBorders>
    </w:tblPr>
    <w:tblStylePr w:type="firstRow">
      <w:rPr>
        <w:b/>
        <w:bCs/>
        <w:color w:val="FFFFFF" w:themeColor="background1"/>
      </w:rPr>
      <w:tblPr/>
      <w:tcPr>
        <w:tcBorders>
          <w:top w:val="single" w:sz="4" w:space="0" w:color="10CF9B" w:themeColor="accent4"/>
          <w:left w:val="single" w:sz="4" w:space="0" w:color="10CF9B" w:themeColor="accent4"/>
          <w:bottom w:val="single" w:sz="4" w:space="0" w:color="10CF9B" w:themeColor="accent4"/>
          <w:right w:val="single" w:sz="4" w:space="0" w:color="10CF9B" w:themeColor="accent4"/>
          <w:insideH w:val="nil"/>
        </w:tcBorders>
        <w:shd w:val="clear" w:color="auto" w:fill="10CF9B" w:themeFill="accent4"/>
      </w:tcPr>
    </w:tblStylePr>
    <w:tblStylePr w:type="lastRow">
      <w:rPr>
        <w:b/>
        <w:bCs/>
      </w:rPr>
      <w:tblPr/>
      <w:tcPr>
        <w:tcBorders>
          <w:top w:val="double" w:sz="4" w:space="0" w:color="5FF2CA" w:themeColor="accent4" w:themeTint="99"/>
        </w:tcBorders>
      </w:tcPr>
    </w:tblStylePr>
    <w:tblStylePr w:type="firstCol">
      <w:rPr>
        <w:b/>
        <w:bCs/>
      </w:rPr>
    </w:tblStylePr>
    <w:tblStylePr w:type="lastCol">
      <w:rPr>
        <w:b/>
        <w:bCs/>
      </w:rPr>
    </w:tblStylePr>
    <w:tblStylePr w:type="band1Vert">
      <w:tblPr/>
      <w:tcPr>
        <w:shd w:val="clear" w:color="auto" w:fill="C9FBED" w:themeFill="accent4" w:themeFillTint="33"/>
      </w:tcPr>
    </w:tblStylePr>
    <w:tblStylePr w:type="band1Horz">
      <w:tblPr/>
      <w:tcPr>
        <w:shd w:val="clear" w:color="auto" w:fill="C9FBED" w:themeFill="accent4" w:themeFillTint="33"/>
      </w:tcPr>
    </w:tblStylePr>
  </w:style>
  <w:style w:type="table" w:styleId="ListTable4-Accent1">
    <w:name w:val="List Table 4 Accent 1"/>
    <w:basedOn w:val="TableNormal"/>
    <w:uiPriority w:val="49"/>
    <w:rsid w:val="00E420FA"/>
    <w:pPr>
      <w:spacing w:line="240" w:lineRule="auto"/>
    </w:pPr>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tblBorders>
    </w:tblPr>
    <w:tblStylePr w:type="firstRow">
      <w:rPr>
        <w:b/>
        <w:bCs/>
        <w:color w:val="FFFFFF" w:themeColor="background1"/>
      </w:rPr>
      <w:tblPr/>
      <w:tcPr>
        <w:tcBorders>
          <w:top w:val="single" w:sz="4" w:space="0" w:color="0F6FC6" w:themeColor="accent1"/>
          <w:left w:val="single" w:sz="4" w:space="0" w:color="0F6FC6" w:themeColor="accent1"/>
          <w:bottom w:val="single" w:sz="4" w:space="0" w:color="0F6FC6" w:themeColor="accent1"/>
          <w:right w:val="single" w:sz="4" w:space="0" w:color="0F6FC6" w:themeColor="accent1"/>
          <w:insideH w:val="nil"/>
        </w:tcBorders>
        <w:shd w:val="clear" w:color="auto" w:fill="0F6FC6" w:themeFill="accent1"/>
      </w:tcPr>
    </w:tblStylePr>
    <w:tblStylePr w:type="lastRow">
      <w:rPr>
        <w:b/>
        <w:bCs/>
      </w:rPr>
      <w:tblPr/>
      <w:tcPr>
        <w:tcBorders>
          <w:top w:val="doub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ListTable3-Accent1">
    <w:name w:val="List Table 3 Accent 1"/>
    <w:basedOn w:val="TableNormal"/>
    <w:uiPriority w:val="48"/>
    <w:rsid w:val="00FE7F08"/>
    <w:pPr>
      <w:spacing w:line="240" w:lineRule="auto"/>
    </w:pPr>
    <w:tblPr>
      <w:tblStyleRowBandSize w:val="1"/>
      <w:tblStyleColBandSize w:val="1"/>
      <w:tblBorders>
        <w:top w:val="single" w:sz="4" w:space="0" w:color="0F6FC6" w:themeColor="accent1"/>
        <w:left w:val="single" w:sz="4" w:space="0" w:color="0F6FC6" w:themeColor="accent1"/>
        <w:bottom w:val="single" w:sz="4" w:space="0" w:color="0F6FC6" w:themeColor="accent1"/>
        <w:right w:val="single" w:sz="4" w:space="0" w:color="0F6FC6" w:themeColor="accent1"/>
      </w:tblBorders>
    </w:tblPr>
    <w:tblStylePr w:type="firstRow">
      <w:rPr>
        <w:b/>
        <w:bCs/>
        <w:color w:val="FFFFFF" w:themeColor="background1"/>
      </w:rPr>
      <w:tblPr/>
      <w:tcPr>
        <w:shd w:val="clear" w:color="auto" w:fill="0F6FC6" w:themeFill="accent1"/>
      </w:tcPr>
    </w:tblStylePr>
    <w:tblStylePr w:type="lastRow">
      <w:rPr>
        <w:b/>
        <w:bCs/>
      </w:rPr>
      <w:tblPr/>
      <w:tcPr>
        <w:tcBorders>
          <w:top w:val="double" w:sz="4" w:space="0" w:color="0F6F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6FC6" w:themeColor="accent1"/>
          <w:right w:val="single" w:sz="4" w:space="0" w:color="0F6FC6" w:themeColor="accent1"/>
        </w:tcBorders>
      </w:tcPr>
    </w:tblStylePr>
    <w:tblStylePr w:type="band1Horz">
      <w:tblPr/>
      <w:tcPr>
        <w:tcBorders>
          <w:top w:val="single" w:sz="4" w:space="0" w:color="0F6FC6" w:themeColor="accent1"/>
          <w:bottom w:val="single" w:sz="4" w:space="0" w:color="0F6F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6FC6" w:themeColor="accent1"/>
          <w:left w:val="nil"/>
        </w:tcBorders>
      </w:tcPr>
    </w:tblStylePr>
    <w:tblStylePr w:type="swCell">
      <w:tblPr/>
      <w:tcPr>
        <w:tcBorders>
          <w:top w:val="double" w:sz="4" w:space="0" w:color="0F6FC6" w:themeColor="accent1"/>
          <w:right w:val="nil"/>
        </w:tcBorders>
      </w:tcPr>
    </w:tblStylePr>
  </w:style>
  <w:style w:type="table" w:styleId="ListTable3-Accent4">
    <w:name w:val="List Table 3 Accent 4"/>
    <w:basedOn w:val="TableNormal"/>
    <w:uiPriority w:val="48"/>
    <w:rsid w:val="00FE7F08"/>
    <w:pPr>
      <w:spacing w:line="240" w:lineRule="auto"/>
    </w:pPr>
    <w:tblPr>
      <w:tblStyleRowBandSize w:val="1"/>
      <w:tblStyleColBandSize w:val="1"/>
      <w:tblBorders>
        <w:top w:val="single" w:sz="4" w:space="0" w:color="10CF9B" w:themeColor="accent4"/>
        <w:left w:val="single" w:sz="4" w:space="0" w:color="10CF9B" w:themeColor="accent4"/>
        <w:bottom w:val="single" w:sz="4" w:space="0" w:color="10CF9B" w:themeColor="accent4"/>
        <w:right w:val="single" w:sz="4" w:space="0" w:color="10CF9B" w:themeColor="accent4"/>
      </w:tblBorders>
    </w:tblPr>
    <w:tblStylePr w:type="firstRow">
      <w:rPr>
        <w:b/>
        <w:bCs/>
        <w:color w:val="FFFFFF" w:themeColor="background1"/>
      </w:rPr>
      <w:tblPr/>
      <w:tcPr>
        <w:shd w:val="clear" w:color="auto" w:fill="10CF9B" w:themeFill="accent4"/>
      </w:tcPr>
    </w:tblStylePr>
    <w:tblStylePr w:type="lastRow">
      <w:rPr>
        <w:b/>
        <w:bCs/>
      </w:rPr>
      <w:tblPr/>
      <w:tcPr>
        <w:tcBorders>
          <w:top w:val="double" w:sz="4" w:space="0" w:color="10CF9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0CF9B" w:themeColor="accent4"/>
          <w:right w:val="single" w:sz="4" w:space="0" w:color="10CF9B" w:themeColor="accent4"/>
        </w:tcBorders>
      </w:tcPr>
    </w:tblStylePr>
    <w:tblStylePr w:type="band1Horz">
      <w:tblPr/>
      <w:tcPr>
        <w:tcBorders>
          <w:top w:val="single" w:sz="4" w:space="0" w:color="10CF9B" w:themeColor="accent4"/>
          <w:bottom w:val="single" w:sz="4" w:space="0" w:color="10CF9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0CF9B" w:themeColor="accent4"/>
          <w:left w:val="nil"/>
        </w:tcBorders>
      </w:tcPr>
    </w:tblStylePr>
    <w:tblStylePr w:type="swCell">
      <w:tblPr/>
      <w:tcPr>
        <w:tcBorders>
          <w:top w:val="double" w:sz="4" w:space="0" w:color="10CF9B" w:themeColor="accent4"/>
          <w:right w:val="nil"/>
        </w:tcBorders>
      </w:tcPr>
    </w:tblStylePr>
  </w:style>
  <w:style w:type="paragraph" w:customStyle="1" w:styleId="CodeBoxFooter">
    <w:name w:val="Code Box Footer"/>
    <w:basedOn w:val="CodeBoxTitle"/>
    <w:link w:val="CodeBoxFooterChar"/>
    <w:autoRedefine/>
    <w:qFormat/>
    <w:rsid w:val="001231D0"/>
    <w:pPr>
      <w:shd w:val="clear" w:color="auto" w:fill="D9D9D9"/>
      <w:spacing w:before="0" w:after="0"/>
      <w:jc w:val="right"/>
    </w:pPr>
    <w:rPr>
      <w:b w:val="0"/>
      <w:noProof w:val="0"/>
      <w:color w:val="auto"/>
      <w:sz w:val="21"/>
    </w:rPr>
  </w:style>
  <w:style w:type="character" w:customStyle="1" w:styleId="CodeBoxFooterChar">
    <w:name w:val="Code Box Footer Char"/>
    <w:basedOn w:val="DefaultParagraphFont"/>
    <w:link w:val="CodeBoxFooter"/>
    <w:rsid w:val="001231D0"/>
    <w:rPr>
      <w:rFonts w:ascii="Consolas" w:eastAsia="Times New Roman" w:hAnsi="Consolas" w:cs="Times New Roman"/>
      <w:bCs/>
      <w:color w:val="auto"/>
      <w:sz w:val="21"/>
      <w:shd w:val="clear" w:color="auto" w:fill="D9D9D9"/>
      <w:lang w:eastAsia="en-US"/>
    </w:rPr>
  </w:style>
  <w:style w:type="table" w:customStyle="1" w:styleId="CodeBlock">
    <w:name w:val="Code Block"/>
    <w:basedOn w:val="TableGrid1"/>
    <w:uiPriority w:val="99"/>
    <w:rsid w:val="00771743"/>
    <w:pPr>
      <w:spacing w:line="240" w:lineRule="auto"/>
      <w:ind w:firstLine="0"/>
    </w:pPr>
    <w:tblPr>
      <w:tblStyleRowBandSize w:val="1"/>
      <w:tblStyleColBandSize w:val="1"/>
    </w:tblPr>
    <w:tblStylePr w:type="firstRow">
      <w:pPr>
        <w:jc w:val="center"/>
      </w:pPr>
      <w:rPr>
        <w:rFonts w:ascii="Consolas" w:hAnsi="Consolas"/>
        <w:color w:val="FFFFFF" w:themeColor="background1"/>
        <w:sz w:val="24"/>
      </w:rPr>
      <w:tblPr/>
      <w:tcPr>
        <w:shd w:val="clear" w:color="auto" w:fill="0070C0"/>
      </w:tcPr>
    </w:tblStylePr>
    <w:tblStylePr w:type="lastRow">
      <w:pPr>
        <w:jc w:val="right"/>
      </w:pPr>
      <w:rPr>
        <w:rFonts w:ascii="Consolas" w:hAnsi="Consolas"/>
        <w:i w:val="0"/>
        <w:iCs/>
        <w:sz w:val="21"/>
      </w:rPr>
      <w:tblPr/>
      <w:tcPr>
        <w:tcBorders>
          <w:top w:val="nil"/>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tblStylePr w:type="firstCol">
      <w:tblPr/>
      <w:tcPr>
        <w:tcBorders>
          <w:top w:val="single" w:sz="6" w:space="0" w:color="auto"/>
          <w:left w:val="single" w:sz="6" w:space="0" w:color="auto"/>
          <w:bottom w:val="single" w:sz="6" w:space="0" w:color="auto"/>
          <w:right w:val="single" w:sz="6" w:space="0" w:color="auto"/>
        </w:tcBorders>
        <w:shd w:val="clear" w:color="auto" w:fill="auto"/>
      </w:tcPr>
    </w:tblStylePr>
    <w:tblStylePr w:type="lastCol">
      <w:rPr>
        <w:i/>
        <w:iCs/>
      </w:rPr>
      <w:tblPr/>
      <w:tcPr>
        <w:tcBorders>
          <w:top w:val="single" w:sz="6" w:space="0" w:color="auto"/>
          <w:left w:val="single" w:sz="6" w:space="0" w:color="auto"/>
          <w:bottom w:val="single" w:sz="6" w:space="0" w:color="auto"/>
          <w:right w:val="single" w:sz="6" w:space="0" w:color="auto"/>
          <w:tl2br w:val="none" w:sz="0" w:space="0" w:color="auto"/>
          <w:tr2bl w:val="none" w:sz="0" w:space="0" w:color="auto"/>
        </w:tcBorders>
        <w:shd w:val="clear" w:color="auto" w:fill="auto"/>
      </w:tcPr>
    </w:tblStylePr>
    <w:tblStylePr w:type="band1Vert">
      <w:tblPr/>
      <w:tcPr>
        <w:tcBorders>
          <w:top w:val="single" w:sz="6" w:space="0" w:color="auto"/>
          <w:left w:val="single" w:sz="6" w:space="0" w:color="auto"/>
          <w:bottom w:val="single" w:sz="6" w:space="0" w:color="auto"/>
          <w:right w:val="single" w:sz="6" w:space="0" w:color="auto"/>
          <w:insideH w:val="nil"/>
          <w:insideV w:val="nil"/>
        </w:tcBorders>
        <w:shd w:val="clear" w:color="auto" w:fill="auto"/>
      </w:tcPr>
    </w:tblStylePr>
    <w:tblStylePr w:type="band2Vert">
      <w:tblPr/>
      <w:tcPr>
        <w:tcBorders>
          <w:top w:val="single" w:sz="6" w:space="0" w:color="auto"/>
          <w:left w:val="single" w:sz="6" w:space="0" w:color="auto"/>
          <w:bottom w:val="single" w:sz="6" w:space="0" w:color="auto"/>
          <w:right w:val="single" w:sz="6" w:space="0" w:color="auto"/>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nil"/>
          <w:left w:val="nil"/>
          <w:bottom w:val="nil"/>
          <w:right w:val="nil"/>
          <w:insideH w:val="nil"/>
          <w:insideV w:val="nil"/>
          <w:tl2br w:val="nil"/>
          <w:tr2bl w:val="nil"/>
        </w:tcBorders>
        <w:shd w:val="clear" w:color="auto" w:fill="auto"/>
      </w:tcPr>
    </w:tblStylePr>
  </w:style>
  <w:style w:type="table" w:styleId="TableGrid1">
    <w:name w:val="Table Grid 1"/>
    <w:basedOn w:val="TableNormal"/>
    <w:uiPriority w:val="99"/>
    <w:semiHidden/>
    <w:unhideWhenUsed/>
    <w:rsid w:val="0077174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github.com/RyanBJ/capstone"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nb\OneDrive\Documents\Custom%20Office%20Templates\APA%20Essa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1D9B9788DF4BBBA8DB298DA10748E2"/>
        <w:category>
          <w:name w:val="General"/>
          <w:gallery w:val="placeholder"/>
        </w:category>
        <w:types>
          <w:type w:val="bbPlcHdr"/>
        </w:types>
        <w:behaviors>
          <w:behavior w:val="content"/>
        </w:behaviors>
        <w:guid w:val="{A88C728B-622A-4A17-9374-629AB08E6387}"/>
      </w:docPartPr>
      <w:docPartBody>
        <w:p w:rsidR="00044790" w:rsidRDefault="00FF66EE">
          <w:pPr>
            <w:pStyle w:val="F31D9B9788DF4BBBA8DB298DA10748E2"/>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17"/>
    <w:rsid w:val="00044790"/>
    <w:rsid w:val="00053B84"/>
    <w:rsid w:val="00075000"/>
    <w:rsid w:val="00133D11"/>
    <w:rsid w:val="001549A9"/>
    <w:rsid w:val="00215700"/>
    <w:rsid w:val="002A613E"/>
    <w:rsid w:val="0030059F"/>
    <w:rsid w:val="00347AE0"/>
    <w:rsid w:val="004E0442"/>
    <w:rsid w:val="00513017"/>
    <w:rsid w:val="0057554E"/>
    <w:rsid w:val="006254CF"/>
    <w:rsid w:val="006F2AFC"/>
    <w:rsid w:val="007F0AB3"/>
    <w:rsid w:val="00A2779B"/>
    <w:rsid w:val="00A61339"/>
    <w:rsid w:val="00B34259"/>
    <w:rsid w:val="00BE74A9"/>
    <w:rsid w:val="00BF385E"/>
    <w:rsid w:val="00BF685F"/>
    <w:rsid w:val="00C633E0"/>
    <w:rsid w:val="00CE2E4D"/>
    <w:rsid w:val="00D1586E"/>
    <w:rsid w:val="00D443EF"/>
    <w:rsid w:val="00D71D95"/>
    <w:rsid w:val="00DD36B6"/>
    <w:rsid w:val="00DE1247"/>
    <w:rsid w:val="00F00E24"/>
    <w:rsid w:val="00F60213"/>
    <w:rsid w:val="00F72C82"/>
    <w:rsid w:val="00FF1528"/>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1D9B9788DF4BBBA8DB298DA10748E2">
    <w:name w:val="F31D9B9788DF4BBBA8DB298DA10748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APA Essay.dotx</Template>
  <TotalTime>0</TotalTime>
  <Pages>11</Pages>
  <Words>2163</Words>
  <Characters>13242</Characters>
  <Application>Microsoft Office Word</Application>
  <DocSecurity>0</DocSecurity>
  <Lines>348</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2026-04-18T21:57:00Z</dcterms:created>
  <dcterms:modified xsi:type="dcterms:W3CDTF">2026-05-12T00:46:00Z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188d3bd0-73f1-4fc7-a3dc-b95efcd43835</vt:lpwstr>
  </property>
</Properties>
</file>